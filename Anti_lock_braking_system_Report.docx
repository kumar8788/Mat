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600" w:firstRow="0" w:lastRow="0" w:firstColumn="0" w:lastColumn="0" w:noHBand="1" w:noVBand="1"/>
      </w:tblPr>
      <w:tblGrid>
        <w:gridCol w:w="5395"/>
        <w:gridCol w:w="5395"/>
      </w:tblGrid>
      <w:tr w:rsidR="00A81248" w:rsidRPr="003A798E" w14:paraId="23851405" w14:textId="77777777" w:rsidTr="00FB65B8">
        <w:tc>
          <w:tcPr>
            <w:tcW w:w="5395" w:type="dxa"/>
          </w:tcPr>
          <w:p w14:paraId="1A819A56" w14:textId="4B594B3D" w:rsidR="00A81248" w:rsidRPr="003A798E" w:rsidRDefault="00A81248" w:rsidP="00A81248">
            <w:pPr>
              <w:pStyle w:val="GraphicAnchor"/>
            </w:pPr>
          </w:p>
        </w:tc>
        <w:tc>
          <w:tcPr>
            <w:tcW w:w="5395" w:type="dxa"/>
          </w:tcPr>
          <w:p w14:paraId="790A845E" w14:textId="6D8F5945" w:rsidR="00A81248" w:rsidRPr="003A798E" w:rsidRDefault="00A81248" w:rsidP="00A81248">
            <w:pPr>
              <w:pStyle w:val="GraphicAnchor"/>
            </w:pPr>
          </w:p>
        </w:tc>
      </w:tr>
      <w:tr w:rsidR="00A81248" w:rsidRPr="003A798E" w14:paraId="617F2983" w14:textId="77777777" w:rsidTr="00FB65B8">
        <w:trPr>
          <w:trHeight w:val="2719"/>
        </w:trPr>
        <w:tc>
          <w:tcPr>
            <w:tcW w:w="5395" w:type="dxa"/>
          </w:tcPr>
          <w:p w14:paraId="4CCB45BC" w14:textId="631AF598" w:rsidR="00095AF4" w:rsidRPr="00095AF4" w:rsidRDefault="00095AF4" w:rsidP="00095AF4">
            <w:pPr>
              <w:pStyle w:val="Heading1"/>
              <w:rPr>
                <w:sz w:val="56"/>
                <w:szCs w:val="24"/>
              </w:rPr>
            </w:pPr>
            <w:r w:rsidRPr="00095AF4">
              <w:rPr>
                <w:sz w:val="56"/>
                <w:szCs w:val="24"/>
              </w:rPr>
              <w:t>Anti-Lock Braking System (ABS)</w:t>
            </w:r>
          </w:p>
          <w:p w14:paraId="435DBFAF" w14:textId="545F996E" w:rsidR="00095AF4" w:rsidRPr="00095AF4" w:rsidRDefault="00095AF4" w:rsidP="00095AF4"/>
        </w:tc>
        <w:tc>
          <w:tcPr>
            <w:tcW w:w="5395" w:type="dxa"/>
          </w:tcPr>
          <w:p w14:paraId="7E8F7B6E" w14:textId="05824046" w:rsidR="00A81248" w:rsidRPr="003A798E" w:rsidRDefault="00A81248"/>
        </w:tc>
      </w:tr>
      <w:tr w:rsidR="00A81248" w:rsidRPr="003A798E" w14:paraId="48B768DA" w14:textId="77777777" w:rsidTr="00FB65B8">
        <w:trPr>
          <w:trHeight w:val="8059"/>
        </w:trPr>
        <w:tc>
          <w:tcPr>
            <w:tcW w:w="5395" w:type="dxa"/>
          </w:tcPr>
          <w:p w14:paraId="66687ED9" w14:textId="3BA83163" w:rsidR="00A81248" w:rsidRPr="003A798E" w:rsidRDefault="00095AF4">
            <w:r w:rsidRPr="003A798E">
              <w:rPr>
                <w:noProof/>
                <w:lang w:eastAsia="en-AU"/>
              </w:rPr>
              <mc:AlternateContent>
                <mc:Choice Requires="wpg">
                  <w:drawing>
                    <wp:anchor distT="0" distB="0" distL="114300" distR="114300" simplePos="0" relativeHeight="251659264" behindDoc="1" locked="0" layoutInCell="1" allowOverlap="1" wp14:anchorId="1ADD509F" wp14:editId="5B8C4C09">
                      <wp:simplePos x="0" y="0"/>
                      <wp:positionH relativeFrom="margin">
                        <wp:posOffset>-528955</wp:posOffset>
                      </wp:positionH>
                      <wp:positionV relativeFrom="page">
                        <wp:posOffset>-2740025</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A43B61F" id="Group 1" o:spid="_x0000_s1026" alt="&quot;&quot;" style="position:absolute;margin-left:-41.65pt;margin-top:-215.7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51D73920" w14:textId="4EB72CC3" w:rsidR="00A81248" w:rsidRPr="003A798E" w:rsidRDefault="00CE3D5A">
            <w:r>
              <w:rPr>
                <w:noProof/>
              </w:rPr>
              <mc:AlternateContent>
                <mc:Choice Requires="wps">
                  <w:drawing>
                    <wp:anchor distT="0" distB="0" distL="114300" distR="114300" simplePos="0" relativeHeight="251662336" behindDoc="0" locked="0" layoutInCell="1" allowOverlap="1" wp14:anchorId="643D0BD4" wp14:editId="6EB82A42">
                      <wp:simplePos x="0" y="0"/>
                      <wp:positionH relativeFrom="column">
                        <wp:posOffset>803275</wp:posOffset>
                      </wp:positionH>
                      <wp:positionV relativeFrom="paragraph">
                        <wp:posOffset>3279775</wp:posOffset>
                      </wp:positionV>
                      <wp:extent cx="2811780" cy="1630680"/>
                      <wp:effectExtent l="0" t="0" r="0" b="0"/>
                      <wp:wrapNone/>
                      <wp:docPr id="6" name="Text Box 6"/>
                      <wp:cNvGraphicFramePr/>
                      <a:graphic xmlns:a="http://schemas.openxmlformats.org/drawingml/2006/main">
                        <a:graphicData uri="http://schemas.microsoft.com/office/word/2010/wordprocessingShape">
                          <wps:wsp>
                            <wps:cNvSpPr txBox="1"/>
                            <wps:spPr>
                              <a:xfrm>
                                <a:off x="0" y="0"/>
                                <a:ext cx="2811780" cy="16306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7F554BC" w14:textId="6FFF75A5" w:rsidR="009808E2" w:rsidRDefault="009808E2" w:rsidP="009808E2">
                                  <w:pPr>
                                    <w:pStyle w:val="Heading5"/>
                                  </w:pPr>
                                  <w:r w:rsidRPr="00CE3D5A">
                                    <w:rPr>
                                      <w:noProof/>
                                    </w:rPr>
                                    <w:drawing>
                                      <wp:inline distT="0" distB="0" distL="0" distR="0" wp14:anchorId="365123D8" wp14:editId="260A27A9">
                                        <wp:extent cx="2508369" cy="2006600"/>
                                        <wp:effectExtent l="0" t="0" r="6350" b="0"/>
                                        <wp:docPr id="1" name="Picture 1" descr="Anti-lock braking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lock braking system - Wikipedia"/>
                                                <pic:cNvPicPr>
                                                  <a:picLocks noChangeAspect="1" noChangeArrowheads="1"/>
                                                </pic:cNvPicPr>
                                              </pic:nvPicPr>
                                              <pic:blipFill>
                                                <a:blip r:embed="rId11">
                                                  <a:duotone>
                                                    <a:prstClr val="black"/>
                                                    <a:srgbClr val="00FF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2522127" cy="2017606"/>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643D0BD4" id="_x0000_t202" coordsize="21600,21600" o:spt="202" path="m,l,21600r21600,l21600,xe">
                      <v:stroke joinstyle="miter"/>
                      <v:path gradientshapeok="t" o:connecttype="rect"/>
                    </v:shapetype>
                    <v:shape id="Text Box 6" o:spid="_x0000_s1026" type="#_x0000_t202" style="position:absolute;margin-left:63.25pt;margin-top:258.25pt;width:221.4pt;height:12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" filled="f" stroked="f" strokeweight="1pt">
                      <v:stroke miterlimit="4"/>
                      <v:textbox style="mso-fit-shape-to-text:t" inset="4pt,4pt,4pt,4pt">
                        <w:txbxContent>
                          <w:p w14:paraId="07F554BC" w14:textId="6FFF75A5" w:rsidR="009808E2" w:rsidRDefault="009808E2" w:rsidP="009808E2">
                            <w:pPr>
                              <w:pStyle w:val="Heading5"/>
                            </w:pPr>
                            <w:r w:rsidRPr="00CE3D5A">
                              <w:rPr>
                                <w:noProof/>
                              </w:rPr>
                              <w:drawing>
                                <wp:inline distT="0" distB="0" distL="0" distR="0" wp14:anchorId="365123D8" wp14:editId="260A27A9">
                                  <wp:extent cx="2508369" cy="2006600"/>
                                  <wp:effectExtent l="0" t="0" r="6350" b="0"/>
                                  <wp:docPr id="1" name="Picture 1" descr="Anti-lock braking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lock braking system - Wikipedia"/>
                                          <pic:cNvPicPr>
                                            <a:picLocks noChangeAspect="1" noChangeArrowheads="1"/>
                                          </pic:cNvPicPr>
                                        </pic:nvPicPr>
                                        <pic:blipFill>
                                          <a:blip r:embed="rId11">
                                            <a:duotone>
                                              <a:prstClr val="black"/>
                                              <a:srgbClr val="00FF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2522127" cy="2017606"/>
                                          </a:xfrm>
                                          <a:prstGeom prst="rect">
                                            <a:avLst/>
                                          </a:prstGeom>
                                          <a:noFill/>
                                          <a:ln>
                                            <a:noFill/>
                                          </a:ln>
                                        </pic:spPr>
                                      </pic:pic>
                                    </a:graphicData>
                                  </a:graphic>
                                </wp:inline>
                              </w:drawing>
                            </w:r>
                          </w:p>
                        </w:txbxContent>
                      </v:textbox>
                    </v:shape>
                  </w:pict>
                </mc:Fallback>
              </mc:AlternateContent>
            </w:r>
          </w:p>
        </w:tc>
      </w:tr>
      <w:tr w:rsidR="00A81248" w:rsidRPr="003A798E" w14:paraId="6E6C91B2" w14:textId="77777777" w:rsidTr="00FB65B8">
        <w:trPr>
          <w:trHeight w:val="1299"/>
        </w:trPr>
        <w:tc>
          <w:tcPr>
            <w:tcW w:w="5395" w:type="dxa"/>
          </w:tcPr>
          <w:p w14:paraId="3F3E4012" w14:textId="77777777" w:rsidR="00A81248" w:rsidRPr="003A798E" w:rsidRDefault="00A81248"/>
        </w:tc>
        <w:tc>
          <w:tcPr>
            <w:tcW w:w="5395" w:type="dxa"/>
          </w:tcPr>
          <w:p w14:paraId="522CDA50" w14:textId="614036F3" w:rsidR="00A81248" w:rsidRPr="003A798E" w:rsidRDefault="00095AF4" w:rsidP="00A81248">
            <w:pPr>
              <w:pStyle w:val="Heading2"/>
            </w:pPr>
            <w:r>
              <w:t>17-12-2020</w:t>
            </w:r>
          </w:p>
          <w:p w14:paraId="1DC01EDC" w14:textId="3E0CBD8C" w:rsidR="00A81248" w:rsidRPr="003A798E" w:rsidRDefault="00095AF4" w:rsidP="00C66528">
            <w:pPr>
              <w:pStyle w:val="Heading2"/>
            </w:pPr>
            <w:r>
              <w:t>Model Based Design</w:t>
            </w:r>
          </w:p>
        </w:tc>
      </w:tr>
      <w:tr w:rsidR="00A81248" w:rsidRPr="003A798E" w14:paraId="5C473E3A" w14:textId="77777777" w:rsidTr="00FB65B8">
        <w:trPr>
          <w:trHeight w:val="1402"/>
        </w:trPr>
        <w:tc>
          <w:tcPr>
            <w:tcW w:w="5395" w:type="dxa"/>
          </w:tcPr>
          <w:p w14:paraId="561E4735" w14:textId="77777777" w:rsidR="00A81248" w:rsidRPr="003A798E" w:rsidRDefault="00A81248"/>
        </w:tc>
        <w:tc>
          <w:tcPr>
            <w:tcW w:w="5395" w:type="dxa"/>
          </w:tcPr>
          <w:p w14:paraId="629EABAC" w14:textId="34A7D977" w:rsidR="00A81248" w:rsidRPr="003A798E" w:rsidRDefault="00095AF4" w:rsidP="00A81248">
            <w:pPr>
              <w:pStyle w:val="Heading2"/>
            </w:pPr>
            <w:r>
              <w:t>Omkar Rane 2005203</w:t>
            </w:r>
            <w:r w:rsidR="00C66528" w:rsidRPr="003A798E">
              <w:t xml:space="preserve"> </w:t>
            </w:r>
          </w:p>
          <w:p w14:paraId="7C2CC324" w14:textId="6608B783" w:rsidR="00A81248" w:rsidRPr="003A798E" w:rsidRDefault="00FF521E" w:rsidP="00A81248">
            <w:pPr>
              <w:pStyle w:val="Heading2"/>
            </w:pPr>
            <w:r>
              <w:t>KPIT-</w:t>
            </w:r>
            <w:r w:rsidR="00095AF4">
              <w:t>Genesis</w:t>
            </w:r>
          </w:p>
        </w:tc>
      </w:tr>
    </w:tbl>
    <w:p w14:paraId="342B248B" w14:textId="77777777" w:rsidR="000C4ED1" w:rsidRPr="003A798E" w:rsidRDefault="000C4ED1"/>
    <w:p w14:paraId="71DBA399" w14:textId="7ED6E054" w:rsidR="009808E2" w:rsidRDefault="009808E2" w:rsidP="009808E2">
      <w:pPr>
        <w:pStyle w:val="Heading1"/>
        <w:jc w:val="center"/>
      </w:pPr>
      <w:r>
        <w:lastRenderedPageBreak/>
        <w:t>Contents</w:t>
      </w:r>
    </w:p>
    <w:p w14:paraId="14690170" w14:textId="1B68D02D" w:rsidR="00CD13F9" w:rsidRDefault="00CD13F9" w:rsidP="00CD13F9"/>
    <w:p w14:paraId="1F070173" w14:textId="77777777" w:rsidR="00CD13F9" w:rsidRPr="00CD13F9" w:rsidRDefault="00CD13F9" w:rsidP="00CD13F9"/>
    <w:tbl>
      <w:tblPr>
        <w:tblStyle w:val="TableGrid"/>
        <w:tblW w:w="10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788"/>
        <w:gridCol w:w="1201"/>
      </w:tblGrid>
      <w:tr w:rsidR="009808E2" w14:paraId="1C3E8B51" w14:textId="77777777" w:rsidTr="00001C52">
        <w:trPr>
          <w:trHeight w:val="707"/>
        </w:trPr>
        <w:tc>
          <w:tcPr>
            <w:tcW w:w="846" w:type="dxa"/>
          </w:tcPr>
          <w:p w14:paraId="1F2E0877" w14:textId="782FA3E6" w:rsidR="009808E2" w:rsidRPr="005D7E3D" w:rsidRDefault="009808E2" w:rsidP="00CD13F9">
            <w:pPr>
              <w:jc w:val="center"/>
              <w:rPr>
                <w:sz w:val="28"/>
                <w:szCs w:val="28"/>
              </w:rPr>
            </w:pPr>
            <w:r w:rsidRPr="005D7E3D">
              <w:rPr>
                <w:sz w:val="28"/>
                <w:szCs w:val="28"/>
              </w:rPr>
              <w:t>1.</w:t>
            </w:r>
          </w:p>
        </w:tc>
        <w:tc>
          <w:tcPr>
            <w:tcW w:w="8788" w:type="dxa"/>
          </w:tcPr>
          <w:p w14:paraId="44078C94" w14:textId="7F90791A" w:rsidR="009808E2" w:rsidRPr="005D7E3D" w:rsidRDefault="009808E2" w:rsidP="009808E2">
            <w:pPr>
              <w:rPr>
                <w:sz w:val="28"/>
                <w:szCs w:val="28"/>
              </w:rPr>
            </w:pPr>
            <w:r w:rsidRPr="005D7E3D">
              <w:rPr>
                <w:sz w:val="28"/>
                <w:szCs w:val="28"/>
              </w:rPr>
              <w:t>Introduction to Anti-Lock braking System</w:t>
            </w:r>
            <w:r w:rsidR="008502C5" w:rsidRPr="005D7E3D">
              <w:rPr>
                <w:sz w:val="28"/>
                <w:szCs w:val="28"/>
              </w:rPr>
              <w:t>.</w:t>
            </w:r>
          </w:p>
        </w:tc>
        <w:tc>
          <w:tcPr>
            <w:tcW w:w="1201" w:type="dxa"/>
          </w:tcPr>
          <w:p w14:paraId="70A8F150" w14:textId="25909E30" w:rsidR="009808E2" w:rsidRPr="005D7E3D" w:rsidRDefault="00B3370D" w:rsidP="00CD13F9">
            <w:pPr>
              <w:jc w:val="center"/>
              <w:rPr>
                <w:sz w:val="28"/>
                <w:szCs w:val="28"/>
              </w:rPr>
            </w:pPr>
            <w:r>
              <w:rPr>
                <w:sz w:val="28"/>
                <w:szCs w:val="28"/>
              </w:rPr>
              <w:t>3</w:t>
            </w:r>
          </w:p>
        </w:tc>
      </w:tr>
      <w:tr w:rsidR="006B5B2F" w14:paraId="75F06A2C" w14:textId="77777777" w:rsidTr="00001C52">
        <w:trPr>
          <w:trHeight w:val="707"/>
        </w:trPr>
        <w:tc>
          <w:tcPr>
            <w:tcW w:w="846" w:type="dxa"/>
          </w:tcPr>
          <w:p w14:paraId="20DC230D" w14:textId="52B219F2" w:rsidR="006B5B2F" w:rsidRPr="005D7E3D" w:rsidRDefault="006B5B2F" w:rsidP="00CD13F9">
            <w:pPr>
              <w:jc w:val="center"/>
              <w:rPr>
                <w:sz w:val="28"/>
                <w:szCs w:val="28"/>
              </w:rPr>
            </w:pPr>
            <w:r w:rsidRPr="005D7E3D">
              <w:rPr>
                <w:sz w:val="28"/>
                <w:szCs w:val="28"/>
              </w:rPr>
              <w:t>2</w:t>
            </w:r>
          </w:p>
        </w:tc>
        <w:tc>
          <w:tcPr>
            <w:tcW w:w="8788" w:type="dxa"/>
          </w:tcPr>
          <w:p w14:paraId="38396CC9" w14:textId="43AFF6ED" w:rsidR="006B5B2F" w:rsidRPr="005D7E3D" w:rsidRDefault="006B5B2F" w:rsidP="009808E2">
            <w:pPr>
              <w:rPr>
                <w:sz w:val="28"/>
                <w:szCs w:val="28"/>
              </w:rPr>
            </w:pPr>
            <w:r w:rsidRPr="005D7E3D">
              <w:rPr>
                <w:sz w:val="28"/>
                <w:szCs w:val="28"/>
              </w:rPr>
              <w:t xml:space="preserve">Model </w:t>
            </w:r>
            <w:r w:rsidR="004F0044">
              <w:rPr>
                <w:sz w:val="28"/>
                <w:szCs w:val="28"/>
              </w:rPr>
              <w:t xml:space="preserve">Based </w:t>
            </w:r>
            <w:r w:rsidRPr="005D7E3D">
              <w:rPr>
                <w:sz w:val="28"/>
                <w:szCs w:val="28"/>
              </w:rPr>
              <w:t xml:space="preserve">Design in </w:t>
            </w:r>
            <w:r w:rsidR="007524C7" w:rsidRPr="005D7E3D">
              <w:rPr>
                <w:sz w:val="28"/>
                <w:szCs w:val="28"/>
              </w:rPr>
              <w:t>Simulink</w:t>
            </w:r>
          </w:p>
        </w:tc>
        <w:tc>
          <w:tcPr>
            <w:tcW w:w="1201" w:type="dxa"/>
          </w:tcPr>
          <w:p w14:paraId="0E0F244E" w14:textId="38115601" w:rsidR="006B5B2F" w:rsidRPr="005D7E3D" w:rsidRDefault="00B3370D" w:rsidP="00CD13F9">
            <w:pPr>
              <w:jc w:val="center"/>
              <w:rPr>
                <w:sz w:val="28"/>
                <w:szCs w:val="28"/>
              </w:rPr>
            </w:pPr>
            <w:r>
              <w:rPr>
                <w:sz w:val="28"/>
                <w:szCs w:val="28"/>
              </w:rPr>
              <w:t>6</w:t>
            </w:r>
          </w:p>
        </w:tc>
      </w:tr>
      <w:tr w:rsidR="009808E2" w14:paraId="039CA396" w14:textId="77777777" w:rsidTr="00001C52">
        <w:trPr>
          <w:trHeight w:val="689"/>
        </w:trPr>
        <w:tc>
          <w:tcPr>
            <w:tcW w:w="846" w:type="dxa"/>
          </w:tcPr>
          <w:p w14:paraId="267362A4" w14:textId="5AE14205" w:rsidR="009808E2" w:rsidRPr="005D7E3D" w:rsidRDefault="006B5B2F" w:rsidP="00CD13F9">
            <w:pPr>
              <w:jc w:val="center"/>
              <w:rPr>
                <w:sz w:val="28"/>
                <w:szCs w:val="28"/>
              </w:rPr>
            </w:pPr>
            <w:r w:rsidRPr="005D7E3D">
              <w:rPr>
                <w:sz w:val="28"/>
                <w:szCs w:val="28"/>
              </w:rPr>
              <w:t>3</w:t>
            </w:r>
            <w:r w:rsidR="009808E2" w:rsidRPr="005D7E3D">
              <w:rPr>
                <w:sz w:val="28"/>
                <w:szCs w:val="28"/>
              </w:rPr>
              <w:t>.</w:t>
            </w:r>
          </w:p>
        </w:tc>
        <w:tc>
          <w:tcPr>
            <w:tcW w:w="8788" w:type="dxa"/>
          </w:tcPr>
          <w:p w14:paraId="339BFA9B" w14:textId="1319A387" w:rsidR="009808E2" w:rsidRPr="005D7E3D" w:rsidRDefault="009808E2" w:rsidP="009808E2">
            <w:pPr>
              <w:rPr>
                <w:sz w:val="28"/>
                <w:szCs w:val="28"/>
              </w:rPr>
            </w:pPr>
            <w:r w:rsidRPr="005D7E3D">
              <w:rPr>
                <w:sz w:val="28"/>
                <w:szCs w:val="28"/>
              </w:rPr>
              <w:t xml:space="preserve">Function </w:t>
            </w:r>
            <w:r w:rsidR="008502C5" w:rsidRPr="005D7E3D">
              <w:rPr>
                <w:sz w:val="28"/>
                <w:szCs w:val="28"/>
              </w:rPr>
              <w:t>Callbacks.</w:t>
            </w:r>
          </w:p>
        </w:tc>
        <w:tc>
          <w:tcPr>
            <w:tcW w:w="1201" w:type="dxa"/>
          </w:tcPr>
          <w:p w14:paraId="01E9DBA9" w14:textId="457FAF56" w:rsidR="009808E2" w:rsidRPr="005D7E3D" w:rsidRDefault="005B3522" w:rsidP="00CD13F9">
            <w:pPr>
              <w:jc w:val="center"/>
              <w:rPr>
                <w:sz w:val="28"/>
                <w:szCs w:val="28"/>
              </w:rPr>
            </w:pPr>
            <w:r>
              <w:rPr>
                <w:sz w:val="28"/>
                <w:szCs w:val="28"/>
              </w:rPr>
              <w:t>8</w:t>
            </w:r>
          </w:p>
        </w:tc>
      </w:tr>
      <w:tr w:rsidR="009808E2" w14:paraId="1479E281" w14:textId="77777777" w:rsidTr="00001C52">
        <w:trPr>
          <w:trHeight w:val="700"/>
        </w:trPr>
        <w:tc>
          <w:tcPr>
            <w:tcW w:w="846" w:type="dxa"/>
          </w:tcPr>
          <w:p w14:paraId="2B3C6605" w14:textId="5DF57C93" w:rsidR="009808E2" w:rsidRPr="005D7E3D" w:rsidRDefault="006B5B2F" w:rsidP="00CD13F9">
            <w:pPr>
              <w:jc w:val="center"/>
              <w:rPr>
                <w:sz w:val="28"/>
                <w:szCs w:val="28"/>
              </w:rPr>
            </w:pPr>
            <w:r w:rsidRPr="005D7E3D">
              <w:rPr>
                <w:sz w:val="28"/>
                <w:szCs w:val="28"/>
              </w:rPr>
              <w:t>4</w:t>
            </w:r>
            <w:r w:rsidR="009808E2" w:rsidRPr="005D7E3D">
              <w:rPr>
                <w:sz w:val="28"/>
                <w:szCs w:val="28"/>
              </w:rPr>
              <w:t>.</w:t>
            </w:r>
          </w:p>
        </w:tc>
        <w:tc>
          <w:tcPr>
            <w:tcW w:w="8788" w:type="dxa"/>
          </w:tcPr>
          <w:p w14:paraId="4722A4F3" w14:textId="07DA88C9" w:rsidR="009808E2" w:rsidRPr="005D7E3D" w:rsidRDefault="009808E2" w:rsidP="009808E2">
            <w:pPr>
              <w:rPr>
                <w:sz w:val="28"/>
                <w:szCs w:val="28"/>
              </w:rPr>
            </w:pPr>
            <w:r w:rsidRPr="005D7E3D">
              <w:rPr>
                <w:sz w:val="28"/>
                <w:szCs w:val="28"/>
              </w:rPr>
              <w:t>Solver Selection strategy</w:t>
            </w:r>
            <w:r w:rsidR="008502C5" w:rsidRPr="005D7E3D">
              <w:rPr>
                <w:sz w:val="28"/>
                <w:szCs w:val="28"/>
              </w:rPr>
              <w:t>.</w:t>
            </w:r>
          </w:p>
        </w:tc>
        <w:tc>
          <w:tcPr>
            <w:tcW w:w="1201" w:type="dxa"/>
          </w:tcPr>
          <w:p w14:paraId="171ED263" w14:textId="5879BBF5" w:rsidR="009808E2" w:rsidRPr="005D7E3D" w:rsidRDefault="0041369B" w:rsidP="00CD13F9">
            <w:pPr>
              <w:jc w:val="center"/>
              <w:rPr>
                <w:sz w:val="28"/>
                <w:szCs w:val="28"/>
              </w:rPr>
            </w:pPr>
            <w:r>
              <w:rPr>
                <w:sz w:val="28"/>
                <w:szCs w:val="28"/>
              </w:rPr>
              <w:t>9</w:t>
            </w:r>
          </w:p>
        </w:tc>
      </w:tr>
      <w:tr w:rsidR="009808E2" w14:paraId="4EC57E1F" w14:textId="77777777" w:rsidTr="00001C52">
        <w:trPr>
          <w:trHeight w:val="710"/>
        </w:trPr>
        <w:tc>
          <w:tcPr>
            <w:tcW w:w="846" w:type="dxa"/>
          </w:tcPr>
          <w:p w14:paraId="22F32DBB" w14:textId="2F34FE5D" w:rsidR="009808E2" w:rsidRPr="005D7E3D" w:rsidRDefault="006B5B2F" w:rsidP="00CD13F9">
            <w:pPr>
              <w:jc w:val="center"/>
              <w:rPr>
                <w:sz w:val="28"/>
                <w:szCs w:val="28"/>
              </w:rPr>
            </w:pPr>
            <w:r w:rsidRPr="005D7E3D">
              <w:rPr>
                <w:sz w:val="28"/>
                <w:szCs w:val="28"/>
              </w:rPr>
              <w:t>5</w:t>
            </w:r>
            <w:r w:rsidR="009808E2" w:rsidRPr="005D7E3D">
              <w:rPr>
                <w:sz w:val="28"/>
                <w:szCs w:val="28"/>
              </w:rPr>
              <w:t>.</w:t>
            </w:r>
          </w:p>
        </w:tc>
        <w:tc>
          <w:tcPr>
            <w:tcW w:w="8788" w:type="dxa"/>
          </w:tcPr>
          <w:p w14:paraId="662E219E" w14:textId="6183A4BF" w:rsidR="009808E2" w:rsidRPr="005D7E3D" w:rsidRDefault="00B3370D" w:rsidP="009808E2">
            <w:pPr>
              <w:rPr>
                <w:sz w:val="28"/>
                <w:szCs w:val="28"/>
              </w:rPr>
            </w:pPr>
            <w:r>
              <w:rPr>
                <w:sz w:val="28"/>
                <w:szCs w:val="28"/>
              </w:rPr>
              <w:t>Data Inspector</w:t>
            </w:r>
          </w:p>
        </w:tc>
        <w:tc>
          <w:tcPr>
            <w:tcW w:w="1201" w:type="dxa"/>
          </w:tcPr>
          <w:p w14:paraId="12CC9D91" w14:textId="33E0AB41" w:rsidR="009808E2" w:rsidRPr="005D7E3D" w:rsidRDefault="006B3B62" w:rsidP="00CD13F9">
            <w:pPr>
              <w:jc w:val="center"/>
              <w:rPr>
                <w:sz w:val="28"/>
                <w:szCs w:val="28"/>
              </w:rPr>
            </w:pPr>
            <w:r>
              <w:rPr>
                <w:sz w:val="28"/>
                <w:szCs w:val="28"/>
              </w:rPr>
              <w:t>1</w:t>
            </w:r>
            <w:r w:rsidR="0041369B">
              <w:rPr>
                <w:sz w:val="28"/>
                <w:szCs w:val="28"/>
              </w:rPr>
              <w:t>1</w:t>
            </w:r>
          </w:p>
        </w:tc>
      </w:tr>
      <w:tr w:rsidR="00B3370D" w14:paraId="6173EDF0" w14:textId="77777777" w:rsidTr="00001C52">
        <w:trPr>
          <w:trHeight w:val="710"/>
        </w:trPr>
        <w:tc>
          <w:tcPr>
            <w:tcW w:w="846" w:type="dxa"/>
          </w:tcPr>
          <w:p w14:paraId="1BBBFF73" w14:textId="3D839C21" w:rsidR="00B3370D" w:rsidRPr="005D7E3D" w:rsidRDefault="00B3370D" w:rsidP="00CD13F9">
            <w:pPr>
              <w:jc w:val="center"/>
              <w:rPr>
                <w:sz w:val="28"/>
                <w:szCs w:val="28"/>
              </w:rPr>
            </w:pPr>
            <w:r>
              <w:rPr>
                <w:sz w:val="28"/>
                <w:szCs w:val="28"/>
              </w:rPr>
              <w:t>6.</w:t>
            </w:r>
          </w:p>
        </w:tc>
        <w:tc>
          <w:tcPr>
            <w:tcW w:w="8788" w:type="dxa"/>
          </w:tcPr>
          <w:p w14:paraId="1643AFB4" w14:textId="701E734B" w:rsidR="00B3370D" w:rsidRPr="005D7E3D" w:rsidRDefault="00B3370D" w:rsidP="009808E2">
            <w:pPr>
              <w:rPr>
                <w:sz w:val="28"/>
                <w:szCs w:val="28"/>
              </w:rPr>
            </w:pPr>
            <w:r w:rsidRPr="005D7E3D">
              <w:rPr>
                <w:sz w:val="28"/>
                <w:szCs w:val="28"/>
              </w:rPr>
              <w:t>MATLAB Function Block.</w:t>
            </w:r>
          </w:p>
        </w:tc>
        <w:tc>
          <w:tcPr>
            <w:tcW w:w="1201" w:type="dxa"/>
          </w:tcPr>
          <w:p w14:paraId="3DB84676" w14:textId="7823972F" w:rsidR="00B3370D" w:rsidRPr="005D7E3D" w:rsidRDefault="00E950A8" w:rsidP="00CD13F9">
            <w:pPr>
              <w:jc w:val="center"/>
              <w:rPr>
                <w:sz w:val="28"/>
                <w:szCs w:val="28"/>
              </w:rPr>
            </w:pPr>
            <w:r>
              <w:rPr>
                <w:sz w:val="28"/>
                <w:szCs w:val="28"/>
              </w:rPr>
              <w:t>1</w:t>
            </w:r>
            <w:r w:rsidR="0041369B">
              <w:rPr>
                <w:sz w:val="28"/>
                <w:szCs w:val="28"/>
              </w:rPr>
              <w:t>2</w:t>
            </w:r>
          </w:p>
        </w:tc>
      </w:tr>
      <w:tr w:rsidR="009808E2" w14:paraId="6B4983DA" w14:textId="77777777" w:rsidTr="00001C52">
        <w:trPr>
          <w:trHeight w:val="691"/>
        </w:trPr>
        <w:tc>
          <w:tcPr>
            <w:tcW w:w="846" w:type="dxa"/>
          </w:tcPr>
          <w:p w14:paraId="098438D1" w14:textId="710FDD1F" w:rsidR="009808E2" w:rsidRPr="005D7E3D" w:rsidRDefault="00B3370D" w:rsidP="00CD13F9">
            <w:pPr>
              <w:jc w:val="center"/>
              <w:rPr>
                <w:sz w:val="28"/>
                <w:szCs w:val="28"/>
              </w:rPr>
            </w:pPr>
            <w:r>
              <w:rPr>
                <w:sz w:val="28"/>
                <w:szCs w:val="28"/>
              </w:rPr>
              <w:t>7</w:t>
            </w:r>
            <w:r w:rsidR="008502C5" w:rsidRPr="005D7E3D">
              <w:rPr>
                <w:sz w:val="28"/>
                <w:szCs w:val="28"/>
              </w:rPr>
              <w:t>.</w:t>
            </w:r>
          </w:p>
        </w:tc>
        <w:tc>
          <w:tcPr>
            <w:tcW w:w="8788" w:type="dxa"/>
          </w:tcPr>
          <w:p w14:paraId="30845D54" w14:textId="66AEA7DC" w:rsidR="009808E2" w:rsidRPr="005D7E3D" w:rsidRDefault="008502C5" w:rsidP="009808E2">
            <w:pPr>
              <w:rPr>
                <w:sz w:val="28"/>
                <w:szCs w:val="28"/>
              </w:rPr>
            </w:pPr>
            <w:r w:rsidRPr="005D7E3D">
              <w:rPr>
                <w:sz w:val="28"/>
                <w:szCs w:val="28"/>
              </w:rPr>
              <w:t>Look-up table.</w:t>
            </w:r>
          </w:p>
        </w:tc>
        <w:tc>
          <w:tcPr>
            <w:tcW w:w="1201" w:type="dxa"/>
          </w:tcPr>
          <w:p w14:paraId="60FD2A38" w14:textId="2E9EE145" w:rsidR="009808E2" w:rsidRPr="005D7E3D" w:rsidRDefault="00E950A8" w:rsidP="00CD13F9">
            <w:pPr>
              <w:jc w:val="center"/>
              <w:rPr>
                <w:sz w:val="28"/>
                <w:szCs w:val="28"/>
              </w:rPr>
            </w:pPr>
            <w:r>
              <w:rPr>
                <w:sz w:val="28"/>
                <w:szCs w:val="28"/>
              </w:rPr>
              <w:t>1</w:t>
            </w:r>
            <w:r w:rsidR="0041369B">
              <w:rPr>
                <w:sz w:val="28"/>
                <w:szCs w:val="28"/>
              </w:rPr>
              <w:t>3</w:t>
            </w:r>
          </w:p>
        </w:tc>
      </w:tr>
      <w:tr w:rsidR="009808E2" w14:paraId="025B60FD" w14:textId="77777777" w:rsidTr="00001C52">
        <w:trPr>
          <w:trHeight w:val="843"/>
        </w:trPr>
        <w:tc>
          <w:tcPr>
            <w:tcW w:w="846" w:type="dxa"/>
          </w:tcPr>
          <w:p w14:paraId="7E543668" w14:textId="6D1EE2EC" w:rsidR="009808E2" w:rsidRPr="005D7E3D" w:rsidRDefault="00B3370D" w:rsidP="00CD13F9">
            <w:pPr>
              <w:jc w:val="center"/>
              <w:rPr>
                <w:sz w:val="28"/>
                <w:szCs w:val="28"/>
              </w:rPr>
            </w:pPr>
            <w:r>
              <w:rPr>
                <w:sz w:val="28"/>
                <w:szCs w:val="28"/>
              </w:rPr>
              <w:t>8</w:t>
            </w:r>
            <w:r w:rsidR="008502C5" w:rsidRPr="005D7E3D">
              <w:rPr>
                <w:sz w:val="28"/>
                <w:szCs w:val="28"/>
              </w:rPr>
              <w:t>.</w:t>
            </w:r>
          </w:p>
        </w:tc>
        <w:tc>
          <w:tcPr>
            <w:tcW w:w="8788" w:type="dxa"/>
          </w:tcPr>
          <w:p w14:paraId="7FB8297D" w14:textId="383894DA" w:rsidR="009808E2" w:rsidRPr="005D7E3D" w:rsidRDefault="008502C5" w:rsidP="009808E2">
            <w:pPr>
              <w:rPr>
                <w:sz w:val="28"/>
                <w:szCs w:val="28"/>
              </w:rPr>
            </w:pPr>
            <w:r w:rsidRPr="005D7E3D">
              <w:rPr>
                <w:sz w:val="28"/>
                <w:szCs w:val="28"/>
              </w:rPr>
              <w:t>System test with signal builder.</w:t>
            </w:r>
          </w:p>
        </w:tc>
        <w:tc>
          <w:tcPr>
            <w:tcW w:w="1201" w:type="dxa"/>
          </w:tcPr>
          <w:p w14:paraId="571CAE66" w14:textId="24C68670" w:rsidR="009808E2" w:rsidRPr="005D7E3D" w:rsidRDefault="00E950A8" w:rsidP="00CD13F9">
            <w:pPr>
              <w:jc w:val="center"/>
              <w:rPr>
                <w:sz w:val="28"/>
                <w:szCs w:val="28"/>
              </w:rPr>
            </w:pPr>
            <w:r>
              <w:rPr>
                <w:sz w:val="28"/>
                <w:szCs w:val="28"/>
              </w:rPr>
              <w:t>1</w:t>
            </w:r>
            <w:r w:rsidR="0041369B">
              <w:rPr>
                <w:sz w:val="28"/>
                <w:szCs w:val="28"/>
              </w:rPr>
              <w:t>4</w:t>
            </w:r>
          </w:p>
        </w:tc>
      </w:tr>
      <w:tr w:rsidR="00AA2440" w14:paraId="1718E68E" w14:textId="77777777" w:rsidTr="00001C52">
        <w:trPr>
          <w:trHeight w:val="843"/>
        </w:trPr>
        <w:tc>
          <w:tcPr>
            <w:tcW w:w="846" w:type="dxa"/>
          </w:tcPr>
          <w:p w14:paraId="7147C68C" w14:textId="22DE1BA3" w:rsidR="00AA2440" w:rsidRDefault="00AA2440" w:rsidP="00CD13F9">
            <w:pPr>
              <w:jc w:val="center"/>
              <w:rPr>
                <w:sz w:val="28"/>
                <w:szCs w:val="28"/>
              </w:rPr>
            </w:pPr>
            <w:r>
              <w:rPr>
                <w:sz w:val="28"/>
                <w:szCs w:val="28"/>
              </w:rPr>
              <w:t>9.</w:t>
            </w:r>
          </w:p>
        </w:tc>
        <w:tc>
          <w:tcPr>
            <w:tcW w:w="8788" w:type="dxa"/>
          </w:tcPr>
          <w:p w14:paraId="6998E0AB" w14:textId="04F46C84" w:rsidR="00AA2440" w:rsidRPr="005D7E3D" w:rsidRDefault="00AA2440" w:rsidP="009808E2">
            <w:pPr>
              <w:rPr>
                <w:sz w:val="28"/>
                <w:szCs w:val="28"/>
              </w:rPr>
            </w:pPr>
            <w:r>
              <w:rPr>
                <w:sz w:val="28"/>
                <w:szCs w:val="28"/>
              </w:rPr>
              <w:t>Reference</w:t>
            </w:r>
          </w:p>
        </w:tc>
        <w:tc>
          <w:tcPr>
            <w:tcW w:w="1201" w:type="dxa"/>
          </w:tcPr>
          <w:p w14:paraId="28EFEB0C" w14:textId="4068BA25" w:rsidR="00AA2440" w:rsidRDefault="00C70694" w:rsidP="00CD13F9">
            <w:pPr>
              <w:jc w:val="center"/>
              <w:rPr>
                <w:sz w:val="28"/>
                <w:szCs w:val="28"/>
              </w:rPr>
            </w:pPr>
            <w:r>
              <w:rPr>
                <w:sz w:val="28"/>
                <w:szCs w:val="28"/>
              </w:rPr>
              <w:t>2</w:t>
            </w:r>
            <w:r w:rsidR="0041369B">
              <w:rPr>
                <w:sz w:val="28"/>
                <w:szCs w:val="28"/>
              </w:rPr>
              <w:t>3</w:t>
            </w:r>
          </w:p>
        </w:tc>
      </w:tr>
    </w:tbl>
    <w:p w14:paraId="69AF9B73" w14:textId="2011087F" w:rsidR="009808E2" w:rsidRDefault="009808E2" w:rsidP="009808E2"/>
    <w:p w14:paraId="487FA8C9" w14:textId="647AFDC9" w:rsidR="00521A1B" w:rsidRDefault="00521A1B" w:rsidP="009808E2"/>
    <w:p w14:paraId="5D66EEE5" w14:textId="50E7B017" w:rsidR="00521A1B" w:rsidRDefault="00521A1B" w:rsidP="009808E2"/>
    <w:p w14:paraId="635B4795" w14:textId="3FD6082E" w:rsidR="00521A1B" w:rsidRDefault="00521A1B" w:rsidP="009808E2"/>
    <w:p w14:paraId="11049984" w14:textId="78821765" w:rsidR="00521A1B" w:rsidRDefault="00521A1B" w:rsidP="009808E2"/>
    <w:p w14:paraId="31C8719B" w14:textId="71BB2125" w:rsidR="00521A1B" w:rsidRDefault="00521A1B" w:rsidP="009808E2"/>
    <w:p w14:paraId="32F3807A" w14:textId="4294A1DC" w:rsidR="00521A1B" w:rsidRDefault="00521A1B" w:rsidP="009808E2"/>
    <w:p w14:paraId="5B125115" w14:textId="68BD7C80" w:rsidR="00521A1B" w:rsidRDefault="00521A1B" w:rsidP="009808E2"/>
    <w:p w14:paraId="485E2D97" w14:textId="6007D3B1" w:rsidR="00521A1B" w:rsidRDefault="00521A1B" w:rsidP="009808E2"/>
    <w:p w14:paraId="27512556" w14:textId="6F122DA1" w:rsidR="00521A1B" w:rsidRDefault="00521A1B" w:rsidP="009808E2"/>
    <w:p w14:paraId="276D6E14" w14:textId="2C24C105" w:rsidR="00521A1B" w:rsidRDefault="00521A1B" w:rsidP="009808E2"/>
    <w:p w14:paraId="190DA8CC" w14:textId="3C1154A1" w:rsidR="00521A1B" w:rsidRDefault="00521A1B" w:rsidP="009808E2"/>
    <w:p w14:paraId="7FE87901" w14:textId="1477175F" w:rsidR="00521A1B" w:rsidRDefault="00521A1B" w:rsidP="009808E2"/>
    <w:p w14:paraId="37C862AA" w14:textId="1D7DF4B8" w:rsidR="00521A1B" w:rsidRDefault="00521A1B" w:rsidP="009808E2"/>
    <w:p w14:paraId="0421EBF9" w14:textId="24665A9E" w:rsidR="00521A1B" w:rsidRDefault="00521A1B" w:rsidP="009808E2"/>
    <w:p w14:paraId="05AF2ADB" w14:textId="2C0BC3AA" w:rsidR="00521A1B" w:rsidRDefault="00521A1B" w:rsidP="009808E2"/>
    <w:p w14:paraId="5A5E1BC2" w14:textId="675BDADC" w:rsidR="00521A1B" w:rsidRDefault="00521A1B" w:rsidP="009808E2"/>
    <w:p w14:paraId="49E80DA7" w14:textId="66609070" w:rsidR="00521A1B" w:rsidRDefault="00521A1B" w:rsidP="009808E2"/>
    <w:p w14:paraId="2192118D" w14:textId="7BB8012C" w:rsidR="00521A1B" w:rsidRDefault="00521A1B" w:rsidP="009808E2"/>
    <w:p w14:paraId="5D11E29A" w14:textId="122F2443" w:rsidR="00521A1B" w:rsidRDefault="00521A1B" w:rsidP="009808E2"/>
    <w:p w14:paraId="358ECA8C" w14:textId="41FD3D24" w:rsidR="00521A1B" w:rsidRDefault="00521A1B" w:rsidP="009808E2"/>
    <w:p w14:paraId="37F93187" w14:textId="6DEDDF42" w:rsidR="00521A1B" w:rsidRDefault="00521A1B" w:rsidP="009808E2"/>
    <w:p w14:paraId="599AE84D" w14:textId="26CEBF98" w:rsidR="00521A1B" w:rsidRDefault="00521A1B" w:rsidP="009808E2"/>
    <w:p w14:paraId="6498FA17" w14:textId="5BBF3652" w:rsidR="00521A1B" w:rsidRDefault="00521A1B" w:rsidP="009808E2"/>
    <w:p w14:paraId="3A6B44A6" w14:textId="2390D3FE" w:rsidR="00735FA1" w:rsidRDefault="00521A1B" w:rsidP="00735FA1">
      <w:pPr>
        <w:pStyle w:val="ListParagraph"/>
        <w:numPr>
          <w:ilvl w:val="0"/>
          <w:numId w:val="1"/>
        </w:numPr>
        <w:rPr>
          <w:b/>
          <w:bCs/>
          <w:sz w:val="28"/>
          <w:szCs w:val="28"/>
        </w:rPr>
      </w:pPr>
      <w:r w:rsidRPr="00037B54">
        <w:rPr>
          <w:b/>
          <w:bCs/>
          <w:sz w:val="28"/>
          <w:szCs w:val="28"/>
        </w:rPr>
        <w:t>Introduction</w:t>
      </w:r>
    </w:p>
    <w:p w14:paraId="06217278" w14:textId="77777777" w:rsidR="004D7EB6" w:rsidRPr="004D7EB6" w:rsidRDefault="004D7EB6" w:rsidP="004D7EB6">
      <w:pPr>
        <w:ind w:left="360"/>
        <w:rPr>
          <w:b/>
          <w:bCs/>
          <w:sz w:val="28"/>
          <w:szCs w:val="28"/>
        </w:rPr>
      </w:pPr>
    </w:p>
    <w:p w14:paraId="549C457B" w14:textId="6FA8AED2" w:rsidR="00521A1B" w:rsidRPr="004D7EB6" w:rsidRDefault="00735FA1" w:rsidP="00521A1B">
      <w:pPr>
        <w:ind w:left="360"/>
        <w:rPr>
          <w:b/>
          <w:bCs/>
        </w:rPr>
      </w:pPr>
      <w:r w:rsidRPr="004D7EB6">
        <w:rPr>
          <w:b/>
          <w:bCs/>
        </w:rPr>
        <w:t>Problem statement:</w:t>
      </w:r>
    </w:p>
    <w:p w14:paraId="6D007379" w14:textId="617E67E3" w:rsidR="00735FA1" w:rsidRPr="00735FA1" w:rsidRDefault="00735FA1" w:rsidP="00735FA1">
      <w:pPr>
        <w:ind w:left="360"/>
      </w:pPr>
      <w:r w:rsidRPr="00735FA1">
        <w:t>ABS System Design (Anti-Lock Braking System Design)</w:t>
      </w:r>
    </w:p>
    <w:p w14:paraId="3547A68D" w14:textId="7E0FE0D6" w:rsidR="00735FA1" w:rsidRDefault="00735FA1" w:rsidP="00735FA1">
      <w:pPr>
        <w:ind w:left="360"/>
      </w:pPr>
      <w:r w:rsidRPr="00735FA1">
        <w:t xml:space="preserve">Qn: A 4-wheeled vehicle is to decelerate from a speed of 44 m/s (V0) to standstill without wheel locking. The co-efficient friction between the </w:t>
      </w:r>
      <w:proofErr w:type="spellStart"/>
      <w:r w:rsidRPr="00735FA1">
        <w:t>tyres</w:t>
      </w:r>
      <w:proofErr w:type="spellEnd"/>
      <w:r w:rsidRPr="00735FA1">
        <w:t xml:space="preserve"> and road is known. The desired wheel slip is 0.2. Find the vehicle speed and slip over time, and the stopping distance.</w:t>
      </w:r>
    </w:p>
    <w:p w14:paraId="437690FE" w14:textId="77777777" w:rsidR="00735FA1" w:rsidRPr="00521A1B" w:rsidRDefault="00735FA1" w:rsidP="00735FA1">
      <w:pPr>
        <w:ind w:left="360"/>
      </w:pPr>
    </w:p>
    <w:p w14:paraId="2EE112A5" w14:textId="6F3A7AA4" w:rsidR="008D20C2" w:rsidRDefault="00521A1B" w:rsidP="00352EC0">
      <w:pPr>
        <w:ind w:left="360"/>
        <w:jc w:val="both"/>
      </w:pPr>
      <w:r w:rsidRPr="00521A1B">
        <w:t>Mathematical modeling and simulation bring significant benefits in terms of understanding the braking phenomena and the impact of different parameters on the braking performance of a vehicle.</w:t>
      </w:r>
      <w:r w:rsidR="008D20C2">
        <w:t xml:space="preserve"> </w:t>
      </w:r>
      <w:r w:rsidRPr="008D20C2">
        <w:t>Anti-lock braking systems (ABS) </w:t>
      </w:r>
      <w:r w:rsidRPr="00521A1B">
        <w:t>are meant to </w:t>
      </w:r>
      <w:r w:rsidRPr="008D20C2">
        <w:t>control the wheel slip</w:t>
      </w:r>
      <w:r w:rsidRPr="00521A1B">
        <w:t> in order to maintain the friction coefficient close to the optimal value. Wheel slip is defined as the relative motion between a wheel (tire) and the surface of the road, during vehicle movement.</w:t>
      </w:r>
    </w:p>
    <w:p w14:paraId="0FE612C3" w14:textId="77777777" w:rsidR="007B1EE7" w:rsidRDefault="00521A1B" w:rsidP="007B1EE7">
      <w:pPr>
        <w:ind w:left="360"/>
        <w:jc w:val="both"/>
      </w:pPr>
      <w:r w:rsidRPr="00521A1B">
        <w:t xml:space="preserve"> Wheel slip occurs when the angular speed of the wheel (tire) is greater or less compared to its free-rolling speed.</w:t>
      </w:r>
      <w:r w:rsidR="008D20C2">
        <w:t xml:space="preserve"> </w:t>
      </w:r>
      <w:r w:rsidR="008D20C2" w:rsidRPr="008D20C2">
        <w:t>In order to simulate the braking dynamics of a vehicle, we are going to implement simplified mathematical models (quarter-car model) for both vehicle and wheel. Also, a simplified ABS controller is going to be implemented in order to emulate the braking torque in slip conditions.</w:t>
      </w:r>
    </w:p>
    <w:p w14:paraId="760501B5" w14:textId="77777777" w:rsidR="007B1EE7" w:rsidRDefault="007B1EE7" w:rsidP="007B1EE7">
      <w:pPr>
        <w:ind w:left="360"/>
        <w:jc w:val="both"/>
      </w:pPr>
    </w:p>
    <w:p w14:paraId="7D824EE2" w14:textId="47EFFDAE" w:rsidR="007B1EE7" w:rsidRPr="004D7EB6" w:rsidRDefault="00F74147" w:rsidP="007B1EE7">
      <w:pPr>
        <w:ind w:left="360"/>
        <w:jc w:val="both"/>
        <w:rPr>
          <w:b/>
          <w:bCs/>
          <w:sz w:val="28"/>
          <w:szCs w:val="28"/>
        </w:rPr>
      </w:pPr>
      <w:r w:rsidRPr="004D7EB6">
        <w:rPr>
          <w:b/>
          <w:bCs/>
          <w:sz w:val="28"/>
          <w:szCs w:val="28"/>
        </w:rPr>
        <w:t xml:space="preserve">1.1 </w:t>
      </w:r>
      <w:r w:rsidR="007B1EE7" w:rsidRPr="004D7EB6">
        <w:rPr>
          <w:b/>
          <w:bCs/>
          <w:sz w:val="28"/>
          <w:szCs w:val="28"/>
        </w:rPr>
        <w:t>Vehicle model</w:t>
      </w:r>
    </w:p>
    <w:p w14:paraId="08C46C46" w14:textId="727A6D21" w:rsidR="007B1EE7" w:rsidRDefault="007B1EE7" w:rsidP="007B1EE7">
      <w:pPr>
        <w:ind w:left="360"/>
        <w:jc w:val="both"/>
        <w:rPr>
          <w:sz w:val="28"/>
          <w:szCs w:val="28"/>
        </w:rPr>
      </w:pPr>
    </w:p>
    <w:p w14:paraId="5DB97190" w14:textId="5A2A8858" w:rsidR="007B1EE7" w:rsidRDefault="003E3835" w:rsidP="003E3835">
      <w:pPr>
        <w:ind w:left="360"/>
        <w:jc w:val="center"/>
      </w:pPr>
      <w:r>
        <w:rPr>
          <w:noProof/>
        </w:rPr>
        <w:drawing>
          <wp:inline distT="0" distB="0" distL="0" distR="0" wp14:anchorId="07789D75" wp14:editId="13485D28">
            <wp:extent cx="5584655" cy="1974279"/>
            <wp:effectExtent l="0" t="0" r="0" b="6985"/>
            <wp:docPr id="8" name="Picture 8" descr="Acting forces during vehicle br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ng forces during vehicle bra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756" cy="1990930"/>
                    </a:xfrm>
                    <a:prstGeom prst="rect">
                      <a:avLst/>
                    </a:prstGeom>
                    <a:noFill/>
                    <a:ln>
                      <a:noFill/>
                    </a:ln>
                  </pic:spPr>
                </pic:pic>
              </a:graphicData>
            </a:graphic>
          </wp:inline>
        </w:drawing>
      </w:r>
    </w:p>
    <w:p w14:paraId="0DDAC260" w14:textId="77777777" w:rsidR="0033659D" w:rsidRPr="0033659D" w:rsidRDefault="0033659D" w:rsidP="00E5465E">
      <w:pPr>
        <w:ind w:left="360"/>
      </w:pPr>
      <w:r w:rsidRPr="0033659D">
        <w:t>If we consider a vehicle moving in a straight direction under braking conditions, we can write the equations of equilibrium:</w:t>
      </w:r>
    </w:p>
    <w:p w14:paraId="1C5F8DCE" w14:textId="7C44D7B8" w:rsidR="0033659D" w:rsidRDefault="0033659D" w:rsidP="00E5465E">
      <w:pPr>
        <w:ind w:left="360"/>
      </w:pPr>
      <w:r w:rsidRPr="0033659D">
        <w:t>for horizontal direction:</w:t>
      </w:r>
    </w:p>
    <w:p w14:paraId="7814A9FF" w14:textId="77777777" w:rsidR="00E5465E" w:rsidRPr="0033659D" w:rsidRDefault="00E5465E" w:rsidP="00E5465E">
      <w:pPr>
        <w:ind w:left="360"/>
      </w:pPr>
    </w:p>
    <w:p w14:paraId="18CFE2C4" w14:textId="4BCA9B17" w:rsidR="0033659D" w:rsidRDefault="0033659D" w:rsidP="00E5465E">
      <w:pPr>
        <w:ind w:left="360"/>
      </w:pPr>
      <w:r w:rsidRPr="0033659D">
        <w:t>F</w:t>
      </w:r>
      <w:r w:rsidRPr="0033659D">
        <w:rPr>
          <w:vertAlign w:val="subscript"/>
        </w:rPr>
        <w:t>f</w:t>
      </w:r>
      <w:r w:rsidRPr="0033659D">
        <w:t>=F</w:t>
      </w:r>
      <w:r w:rsidRPr="0033659D">
        <w:rPr>
          <w:vertAlign w:val="subscript"/>
        </w:rPr>
        <w:t>i</w:t>
      </w:r>
      <w:r w:rsidR="00E5465E">
        <w:t xml:space="preserve">    -</w:t>
      </w:r>
      <w:r w:rsidRPr="0033659D">
        <w:t>(1)</w:t>
      </w:r>
    </w:p>
    <w:p w14:paraId="36AC9A25" w14:textId="77777777" w:rsidR="00E5465E" w:rsidRPr="0033659D" w:rsidRDefault="00E5465E" w:rsidP="00E5465E">
      <w:pPr>
        <w:ind w:left="360"/>
      </w:pPr>
    </w:p>
    <w:p w14:paraId="7A3B4541" w14:textId="77777777" w:rsidR="0033659D" w:rsidRPr="0033659D" w:rsidRDefault="0033659D" w:rsidP="00E5465E">
      <w:pPr>
        <w:ind w:left="360"/>
      </w:pPr>
      <w:r w:rsidRPr="0033659D">
        <w:t>where:</w:t>
      </w:r>
    </w:p>
    <w:p w14:paraId="4EDCB677" w14:textId="18643C37" w:rsidR="0033659D" w:rsidRDefault="0033659D" w:rsidP="00E5465E">
      <w:pPr>
        <w:ind w:left="360"/>
      </w:pPr>
      <w:r w:rsidRPr="0033659D">
        <w:t>F</w:t>
      </w:r>
      <w:r w:rsidRPr="0033659D">
        <w:rPr>
          <w:vertAlign w:val="subscript"/>
        </w:rPr>
        <w:t>f</w:t>
      </w:r>
      <w:r w:rsidRPr="0033659D">
        <w:t> [N] – is the friction force between wheel and ground</w:t>
      </w:r>
      <w:r w:rsidRPr="0033659D">
        <w:br/>
        <w:t>F</w:t>
      </w:r>
      <w:r w:rsidRPr="0033659D">
        <w:rPr>
          <w:vertAlign w:val="subscript"/>
        </w:rPr>
        <w:t>i </w:t>
      </w:r>
      <w:r w:rsidRPr="0033659D">
        <w:t>[N] – is the inertial force of the vehicle</w:t>
      </w:r>
    </w:p>
    <w:p w14:paraId="5866D6A2" w14:textId="77777777" w:rsidR="00E5465E" w:rsidRPr="0033659D" w:rsidRDefault="00E5465E" w:rsidP="00E5465E">
      <w:pPr>
        <w:ind w:left="360"/>
      </w:pPr>
    </w:p>
    <w:p w14:paraId="0450C3C8" w14:textId="16A260A6" w:rsidR="0033659D" w:rsidRDefault="0033659D" w:rsidP="00E5465E">
      <w:pPr>
        <w:ind w:left="360"/>
      </w:pPr>
      <w:r w:rsidRPr="0033659D">
        <w:t>for vertical direction:</w:t>
      </w:r>
    </w:p>
    <w:p w14:paraId="6E6286A9" w14:textId="77777777" w:rsidR="00E5465E" w:rsidRPr="0033659D" w:rsidRDefault="00E5465E" w:rsidP="00E5465E">
      <w:pPr>
        <w:ind w:left="360"/>
      </w:pPr>
    </w:p>
    <w:p w14:paraId="29738D40" w14:textId="5B39796B" w:rsidR="0033659D" w:rsidRDefault="0033659D" w:rsidP="00E5465E">
      <w:pPr>
        <w:ind w:left="360"/>
      </w:pPr>
      <w:r w:rsidRPr="0033659D">
        <w:t>N=W</w:t>
      </w:r>
      <w:r w:rsidR="00E5465E">
        <w:t xml:space="preserve">     -</w:t>
      </w:r>
      <w:r w:rsidRPr="0033659D">
        <w:t>(2)</w:t>
      </w:r>
    </w:p>
    <w:p w14:paraId="46F3F754" w14:textId="77777777" w:rsidR="00E5465E" w:rsidRPr="0033659D" w:rsidRDefault="00E5465E" w:rsidP="00E5465E">
      <w:pPr>
        <w:ind w:left="360"/>
      </w:pPr>
    </w:p>
    <w:p w14:paraId="50FE8F90" w14:textId="77777777" w:rsidR="0033659D" w:rsidRPr="0033659D" w:rsidRDefault="0033659D" w:rsidP="00E5465E">
      <w:pPr>
        <w:ind w:left="360"/>
      </w:pPr>
      <w:r w:rsidRPr="0033659D">
        <w:t>where:</w:t>
      </w:r>
    </w:p>
    <w:p w14:paraId="50D673CF" w14:textId="2243C932" w:rsidR="0033659D" w:rsidRDefault="0033659D" w:rsidP="00E5465E">
      <w:pPr>
        <w:ind w:left="360"/>
      </w:pPr>
      <w:r w:rsidRPr="0033659D">
        <w:lastRenderedPageBreak/>
        <w:t>N [N] – normal force (road reaction)</w:t>
      </w:r>
      <w:r w:rsidRPr="0033659D">
        <w:br/>
        <w:t>W [N] – vehicle weight</w:t>
      </w:r>
    </w:p>
    <w:p w14:paraId="1D8A3C56" w14:textId="77777777" w:rsidR="00E5465E" w:rsidRPr="0033659D" w:rsidRDefault="00E5465E" w:rsidP="00E5465E">
      <w:pPr>
        <w:ind w:left="360"/>
      </w:pPr>
    </w:p>
    <w:p w14:paraId="4E25A6A3" w14:textId="77777777" w:rsidR="0033659D" w:rsidRPr="0033659D" w:rsidRDefault="0033659D" w:rsidP="00E5465E">
      <w:pPr>
        <w:ind w:left="360"/>
      </w:pPr>
      <w:r w:rsidRPr="0033659D">
        <w:t>We can write the expressions of the friction force as:</w:t>
      </w:r>
    </w:p>
    <w:p w14:paraId="15769E46" w14:textId="59CF8008" w:rsidR="0033659D" w:rsidRPr="0033659D" w:rsidRDefault="0033659D" w:rsidP="00E5465E">
      <w:pPr>
        <w:ind w:left="360"/>
      </w:pPr>
      <w:r w:rsidRPr="0033659D">
        <w:t>F</w:t>
      </w:r>
      <w:r w:rsidRPr="0033659D">
        <w:rPr>
          <w:vertAlign w:val="subscript"/>
        </w:rPr>
        <w:t>f</w:t>
      </w:r>
      <w:r w:rsidRPr="0033659D">
        <w:t>=</w:t>
      </w:r>
      <w:proofErr w:type="spellStart"/>
      <w:r w:rsidRPr="0033659D">
        <w:t>μ</w:t>
      </w:r>
      <w:r w:rsidRPr="0033659D">
        <w:rPr>
          <w:rFonts w:ascii="Cambria Math" w:hAnsi="Cambria Math" w:cs="Cambria Math"/>
        </w:rPr>
        <w:t>⋅</w:t>
      </w:r>
      <w:proofErr w:type="gramStart"/>
      <w:r w:rsidRPr="0033659D">
        <w:t>N</w:t>
      </w:r>
      <w:proofErr w:type="spellEnd"/>
      <w:r w:rsidR="00E5465E">
        <w:t xml:space="preserve">  -</w:t>
      </w:r>
      <w:r w:rsidRPr="0033659D">
        <w:t>(</w:t>
      </w:r>
      <w:proofErr w:type="gramEnd"/>
      <w:r w:rsidRPr="0033659D">
        <w:t>3)</w:t>
      </w:r>
    </w:p>
    <w:p w14:paraId="02A29BDB" w14:textId="54D4F0BD" w:rsidR="0033659D" w:rsidRDefault="0033659D" w:rsidP="00E5465E">
      <w:pPr>
        <w:ind w:left="360"/>
      </w:pPr>
      <w:r w:rsidRPr="0033659D">
        <w:t>where μ [-] the friction coefficient between wheel and road.</w:t>
      </w:r>
    </w:p>
    <w:p w14:paraId="08245981" w14:textId="758A7158" w:rsidR="00E5465E" w:rsidRDefault="00E5465E" w:rsidP="00E5465E">
      <w:pPr>
        <w:ind w:left="360"/>
      </w:pPr>
    </w:p>
    <w:p w14:paraId="5B2B21BF" w14:textId="77777777" w:rsidR="00E5465E" w:rsidRPr="0033659D" w:rsidRDefault="00E5465E" w:rsidP="00E5465E">
      <w:pPr>
        <w:ind w:left="360"/>
      </w:pPr>
    </w:p>
    <w:p w14:paraId="3341CB6B" w14:textId="20BA8211" w:rsidR="0033659D" w:rsidRDefault="0033659D" w:rsidP="00E5465E">
      <w:pPr>
        <w:ind w:left="360"/>
      </w:pPr>
      <w:r w:rsidRPr="0033659D">
        <w:t>The vehicle’s weight is:</w:t>
      </w:r>
    </w:p>
    <w:p w14:paraId="2E1C8C4F" w14:textId="77777777" w:rsidR="00E5465E" w:rsidRPr="0033659D" w:rsidRDefault="00E5465E" w:rsidP="00E5465E">
      <w:pPr>
        <w:ind w:left="360"/>
      </w:pPr>
    </w:p>
    <w:p w14:paraId="7E259DD0" w14:textId="183F8D24" w:rsidR="0033659D" w:rsidRDefault="0033659D" w:rsidP="00E5465E">
      <w:pPr>
        <w:ind w:left="360"/>
      </w:pPr>
      <w:r w:rsidRPr="0033659D">
        <w:t>W=</w:t>
      </w:r>
      <w:proofErr w:type="spellStart"/>
      <w:r w:rsidRPr="0033659D">
        <w:t>m</w:t>
      </w:r>
      <w:r w:rsidRPr="0033659D">
        <w:rPr>
          <w:vertAlign w:val="subscript"/>
        </w:rPr>
        <w:t>v</w:t>
      </w:r>
      <w:r w:rsidRPr="0033659D">
        <w:rPr>
          <w:rFonts w:ascii="Cambria Math" w:hAnsi="Cambria Math" w:cs="Cambria Math"/>
        </w:rPr>
        <w:t>⋅</w:t>
      </w:r>
      <w:r w:rsidRPr="0033659D">
        <w:t>g</w:t>
      </w:r>
      <w:proofErr w:type="spellEnd"/>
      <w:r w:rsidR="00E5465E">
        <w:t xml:space="preserve">   -</w:t>
      </w:r>
      <w:r w:rsidRPr="0033659D">
        <w:t>(4)</w:t>
      </w:r>
    </w:p>
    <w:p w14:paraId="59165AC5" w14:textId="77777777" w:rsidR="00E5465E" w:rsidRPr="0033659D" w:rsidRDefault="00E5465E" w:rsidP="00E5465E">
      <w:pPr>
        <w:ind w:left="360"/>
      </w:pPr>
    </w:p>
    <w:p w14:paraId="04243285" w14:textId="49A5165A" w:rsidR="0033659D" w:rsidRDefault="0033659D" w:rsidP="00E5465E">
      <w:pPr>
        <w:ind w:left="360"/>
      </w:pPr>
      <w:r w:rsidRPr="0033659D">
        <w:t>Replacing (2) and (4) in (3) gives the expression of the friction force as:</w:t>
      </w:r>
    </w:p>
    <w:p w14:paraId="5D574BEB" w14:textId="77777777" w:rsidR="00E5465E" w:rsidRPr="0033659D" w:rsidRDefault="00E5465E" w:rsidP="00E5465E">
      <w:pPr>
        <w:ind w:left="360"/>
      </w:pPr>
    </w:p>
    <w:p w14:paraId="7BB2D8D4" w14:textId="79084C50" w:rsidR="0033659D" w:rsidRDefault="0033659D" w:rsidP="00E5465E">
      <w:pPr>
        <w:ind w:left="360"/>
      </w:pPr>
      <w:r w:rsidRPr="0033659D">
        <w:t>F</w:t>
      </w:r>
      <w:r w:rsidRPr="0015608F">
        <w:rPr>
          <w:vertAlign w:val="subscript"/>
        </w:rPr>
        <w:t>f</w:t>
      </w:r>
      <w:r w:rsidRPr="0033659D">
        <w:t>=</w:t>
      </w:r>
      <w:proofErr w:type="spellStart"/>
      <w:r w:rsidRPr="0033659D">
        <w:t>μ</w:t>
      </w:r>
      <w:r w:rsidRPr="0033659D">
        <w:rPr>
          <w:rFonts w:ascii="Cambria Math" w:hAnsi="Cambria Math" w:cs="Cambria Math"/>
        </w:rPr>
        <w:t>⋅</w:t>
      </w:r>
      <w:r w:rsidRPr="0033659D">
        <w:t>m</w:t>
      </w:r>
      <w:r w:rsidRPr="0033659D">
        <w:rPr>
          <w:vertAlign w:val="subscript"/>
        </w:rPr>
        <w:t>v</w:t>
      </w:r>
      <w:r w:rsidRPr="0033659D">
        <w:rPr>
          <w:rFonts w:ascii="Cambria Math" w:hAnsi="Cambria Math" w:cs="Cambria Math"/>
        </w:rPr>
        <w:t>⋅</w:t>
      </w:r>
      <w:r w:rsidRPr="0033659D">
        <w:t>g</w:t>
      </w:r>
      <w:proofErr w:type="spellEnd"/>
      <w:r w:rsidR="00E5465E">
        <w:t xml:space="preserve">    -</w:t>
      </w:r>
      <w:r w:rsidRPr="0033659D">
        <w:t>(5)</w:t>
      </w:r>
    </w:p>
    <w:p w14:paraId="4E648003" w14:textId="77777777" w:rsidR="00E5465E" w:rsidRPr="0033659D" w:rsidRDefault="00E5465E" w:rsidP="00E5465E">
      <w:pPr>
        <w:ind w:left="360"/>
      </w:pPr>
    </w:p>
    <w:p w14:paraId="173525EB" w14:textId="77777777" w:rsidR="0033659D" w:rsidRPr="0033659D" w:rsidRDefault="0033659D" w:rsidP="00E5465E">
      <w:pPr>
        <w:ind w:left="360"/>
      </w:pPr>
      <w:r w:rsidRPr="0033659D">
        <w:t>where:</w:t>
      </w:r>
      <w:r w:rsidRPr="0033659D">
        <w:br/>
        <w:t>mv [kg] – is the total vehicle mass</w:t>
      </w:r>
      <w:r w:rsidRPr="0033659D">
        <w:br/>
        <w:t>g [m/s</w:t>
      </w:r>
      <w:r w:rsidRPr="0033659D">
        <w:rPr>
          <w:vertAlign w:val="superscript"/>
        </w:rPr>
        <w:t>2</w:t>
      </w:r>
      <w:r w:rsidRPr="0033659D">
        <w:t>] – is the gravitational acceleration</w:t>
      </w:r>
    </w:p>
    <w:p w14:paraId="6CFC673C" w14:textId="008FE31D" w:rsidR="0033659D" w:rsidRDefault="0033659D" w:rsidP="00E5465E">
      <w:pPr>
        <w:ind w:left="360"/>
      </w:pPr>
      <w:r w:rsidRPr="0033659D">
        <w:t>The inertia force is the product between the vehicle mass m</w:t>
      </w:r>
      <w:r w:rsidRPr="0033659D">
        <w:rPr>
          <w:vertAlign w:val="subscript"/>
        </w:rPr>
        <w:t>v</w:t>
      </w:r>
      <w:r w:rsidRPr="0033659D">
        <w:t> [kg] and vehicle acceleration av [m/s</w:t>
      </w:r>
      <w:r w:rsidRPr="0033659D">
        <w:rPr>
          <w:vertAlign w:val="superscript"/>
        </w:rPr>
        <w:t>2</w:t>
      </w:r>
      <w:r w:rsidRPr="0033659D">
        <w:t>]:</w:t>
      </w:r>
    </w:p>
    <w:p w14:paraId="2B0871DB" w14:textId="77777777" w:rsidR="00E5465E" w:rsidRPr="0033659D" w:rsidRDefault="00E5465E" w:rsidP="00E5465E">
      <w:pPr>
        <w:ind w:left="360"/>
      </w:pPr>
    </w:p>
    <w:p w14:paraId="2A1151D9" w14:textId="75672FEC" w:rsidR="0033659D" w:rsidRPr="003E60CA" w:rsidRDefault="0033659D" w:rsidP="00E5465E">
      <w:pPr>
        <w:ind w:left="360"/>
      </w:pPr>
      <w:r w:rsidRPr="0033659D">
        <w:t>F</w:t>
      </w:r>
      <w:r w:rsidRPr="00AE29A1">
        <w:rPr>
          <w:vertAlign w:val="subscript"/>
        </w:rPr>
        <w:t>i</w:t>
      </w:r>
      <w:r w:rsidRPr="0033659D">
        <w:t>=</w:t>
      </w:r>
      <w:proofErr w:type="spellStart"/>
      <w:r w:rsidRPr="0033659D">
        <w:t>m</w:t>
      </w:r>
      <w:r w:rsidRPr="0033659D">
        <w:rPr>
          <w:vertAlign w:val="subscript"/>
        </w:rPr>
        <w:t>v</w:t>
      </w:r>
      <w:r w:rsidRPr="0033659D">
        <w:rPr>
          <w:rFonts w:ascii="Cambria Math" w:hAnsi="Cambria Math" w:cs="Cambria Math"/>
        </w:rPr>
        <w:t>⋅</w:t>
      </w:r>
      <w:r w:rsidRPr="0033659D">
        <w:t>a</w:t>
      </w:r>
      <w:r w:rsidRPr="0033659D">
        <w:rPr>
          <w:vertAlign w:val="subscript"/>
        </w:rPr>
        <w:t>v</w:t>
      </w:r>
      <w:proofErr w:type="spellEnd"/>
      <w:r w:rsidRPr="0033659D">
        <w:t>=m</w:t>
      </w:r>
      <w:r w:rsidRPr="0033659D">
        <w:rPr>
          <w:vertAlign w:val="subscript"/>
        </w:rPr>
        <w:t>v</w:t>
      </w:r>
      <w:r w:rsidRPr="0033659D">
        <w:rPr>
          <w:rFonts w:ascii="Cambria Math" w:hAnsi="Cambria Math" w:cs="Cambria Math"/>
        </w:rPr>
        <w:t>⋅</w:t>
      </w:r>
      <m:oMath>
        <m:f>
          <m:fPr>
            <m:ctrlPr>
              <w:rPr>
                <w:rFonts w:ascii="Cambria Math" w:hAnsi="Cambria Math"/>
              </w:rPr>
            </m:ctrlPr>
          </m:fPr>
          <m:num>
            <m:r>
              <w:rPr>
                <w:rFonts w:ascii="Cambria Math" w:hAnsi="Cambria Math"/>
              </w:rPr>
              <m:t>dVv</m:t>
            </m:r>
          </m:num>
          <m:den>
            <m:r>
              <w:rPr>
                <w:rFonts w:ascii="Cambria Math" w:hAnsi="Cambria Math"/>
              </w:rPr>
              <m:t>dt</m:t>
            </m:r>
            <m:r>
              <m:rPr>
                <m:sty m:val="p"/>
              </m:rPr>
              <w:rPr>
                <w:rFonts w:ascii="Cambria Math" w:hAnsi="Cambria Math"/>
              </w:rPr>
              <m:t xml:space="preserve"> </m:t>
            </m:r>
          </m:den>
        </m:f>
      </m:oMath>
      <w:r w:rsidR="003C7664" w:rsidRPr="003E60CA">
        <w:t xml:space="preserve">  -</w:t>
      </w:r>
      <w:r w:rsidRPr="0033659D">
        <w:t>(6)</w:t>
      </w:r>
    </w:p>
    <w:p w14:paraId="117CF3C6" w14:textId="77777777" w:rsidR="00E5465E" w:rsidRPr="0033659D" w:rsidRDefault="00E5465E" w:rsidP="00E5465E">
      <w:pPr>
        <w:ind w:left="360"/>
      </w:pPr>
    </w:p>
    <w:p w14:paraId="757DBEC8" w14:textId="77777777" w:rsidR="0033659D" w:rsidRPr="0033659D" w:rsidRDefault="0033659D" w:rsidP="00E5465E">
      <w:pPr>
        <w:ind w:left="360"/>
      </w:pPr>
      <w:r w:rsidRPr="0033659D">
        <w:t xml:space="preserve">where </w:t>
      </w:r>
      <w:proofErr w:type="spellStart"/>
      <w:r w:rsidRPr="0033659D">
        <w:t>v</w:t>
      </w:r>
      <w:r w:rsidRPr="0033659D">
        <w:rPr>
          <w:vertAlign w:val="subscript"/>
        </w:rPr>
        <w:t>v</w:t>
      </w:r>
      <w:proofErr w:type="spellEnd"/>
      <w:r w:rsidRPr="0033659D">
        <w:t> [m/s] is the vehicle speed.</w:t>
      </w:r>
    </w:p>
    <w:p w14:paraId="740CED66" w14:textId="01A0A06A" w:rsidR="0033659D" w:rsidRDefault="0033659D" w:rsidP="00E5465E">
      <w:pPr>
        <w:ind w:left="360"/>
      </w:pPr>
      <w:r w:rsidRPr="0033659D">
        <w:t>From equations (1), (5) and (6) we can extract the expression of the vehicle acceleration:</w:t>
      </w:r>
    </w:p>
    <w:p w14:paraId="0A36BFCE" w14:textId="77777777" w:rsidR="00E5465E" w:rsidRPr="0033659D" w:rsidRDefault="00E5465E" w:rsidP="00E5465E">
      <w:pPr>
        <w:ind w:left="360"/>
      </w:pPr>
    </w:p>
    <w:p w14:paraId="2EFC4DE1" w14:textId="37C7241C" w:rsidR="0033659D" w:rsidRPr="0033659D" w:rsidRDefault="00316AA1" w:rsidP="00E5465E">
      <w:pPr>
        <w:ind w:left="360"/>
      </w:pPr>
      <m:oMath>
        <m:f>
          <m:fPr>
            <m:ctrlPr>
              <w:rPr>
                <w:rFonts w:ascii="Cambria Math" w:hAnsi="Cambria Math"/>
                <w:i/>
              </w:rPr>
            </m:ctrlPr>
          </m:fPr>
          <m:num>
            <m:r>
              <w:rPr>
                <w:rFonts w:ascii="Cambria Math" w:hAnsi="Cambria Math"/>
              </w:rPr>
              <m:t>dV</m:t>
            </m:r>
            <m:r>
              <w:rPr>
                <w:rFonts w:ascii="Cambria Math" w:hAnsi="Cambria Math"/>
                <w:vertAlign w:val="subscript"/>
              </w:rPr>
              <m:t>v</m:t>
            </m:r>
          </m:num>
          <m:den>
            <m:r>
              <w:rPr>
                <w:rFonts w:ascii="Cambria Math" w:hAnsi="Cambria Math"/>
              </w:rPr>
              <m:t xml:space="preserve">dt </m:t>
            </m:r>
          </m:den>
        </m:f>
      </m:oMath>
      <w:r w:rsidR="0033659D" w:rsidRPr="0033659D">
        <w:t>=</w:t>
      </w:r>
      <m:oMath>
        <m:f>
          <m:fPr>
            <m:ctrlPr>
              <w:rPr>
                <w:rFonts w:ascii="Cambria Math" w:hAnsi="Cambria Math"/>
                <w:i/>
              </w:rPr>
            </m:ctrlPr>
          </m:fPr>
          <m:num>
            <m:r>
              <w:rPr>
                <w:rFonts w:ascii="Cambria Math" w:hAnsi="Cambria Math"/>
              </w:rPr>
              <m:t>1</m:t>
            </m:r>
          </m:num>
          <m:den>
            <m:r>
              <m:rPr>
                <m:sty m:val="p"/>
              </m:rPr>
              <w:rPr>
                <w:rFonts w:ascii="Cambria Math" w:hAnsi="Cambria Math"/>
              </w:rPr>
              <m:t>mv</m:t>
            </m:r>
            <m:r>
              <m:rPr>
                <m:sty m:val="p"/>
              </m:rPr>
              <w:rPr>
                <w:rFonts w:ascii="Cambria Math" w:hAnsi="Cambria Math" w:cs="Cambria Math"/>
              </w:rPr>
              <m:t>⋅</m:t>
            </m:r>
          </m:den>
        </m:f>
      </m:oMath>
      <w:r w:rsidR="003E60CA" w:rsidRPr="0033659D">
        <w:t xml:space="preserve"> </w:t>
      </w:r>
      <w:r w:rsidR="0033659D" w:rsidRPr="0033659D">
        <w:t>(</w:t>
      </w:r>
      <w:proofErr w:type="spellStart"/>
      <w:r w:rsidR="0033659D" w:rsidRPr="0033659D">
        <w:t>μ</w:t>
      </w:r>
      <w:r w:rsidR="0033659D" w:rsidRPr="0033659D">
        <w:rPr>
          <w:rFonts w:ascii="Cambria Math" w:hAnsi="Cambria Math" w:cs="Cambria Math"/>
        </w:rPr>
        <w:t>⋅</w:t>
      </w:r>
      <w:r w:rsidR="0033659D" w:rsidRPr="0033659D">
        <w:t>m</w:t>
      </w:r>
      <w:r w:rsidR="0033659D" w:rsidRPr="0033659D">
        <w:rPr>
          <w:vertAlign w:val="subscript"/>
        </w:rPr>
        <w:t>v</w:t>
      </w:r>
      <w:r w:rsidR="0033659D" w:rsidRPr="0033659D">
        <w:rPr>
          <w:rFonts w:ascii="Cambria Math" w:hAnsi="Cambria Math" w:cs="Cambria Math"/>
        </w:rPr>
        <w:t>⋅</w:t>
      </w:r>
      <w:proofErr w:type="gramStart"/>
      <w:r w:rsidR="0033659D" w:rsidRPr="0033659D">
        <w:t>g</w:t>
      </w:r>
      <w:proofErr w:type="spellEnd"/>
      <w:r w:rsidR="0033659D" w:rsidRPr="0033659D">
        <w:t>)</w:t>
      </w:r>
      <w:r w:rsidR="003E60CA">
        <w:t xml:space="preserve">  </w:t>
      </w:r>
      <w:r w:rsidR="003C7664">
        <w:t xml:space="preserve"> </w:t>
      </w:r>
      <w:proofErr w:type="gramEnd"/>
      <w:r w:rsidR="003C7664">
        <w:t>-</w:t>
      </w:r>
      <w:r w:rsidR="0033659D" w:rsidRPr="0033659D">
        <w:t>(7)</w:t>
      </w:r>
    </w:p>
    <w:p w14:paraId="204472E7" w14:textId="6C4FB3FD" w:rsidR="0033659D" w:rsidRDefault="0033659D" w:rsidP="00E5465E">
      <w:pPr>
        <w:ind w:left="360"/>
      </w:pPr>
      <w:r w:rsidRPr="0033659D">
        <w:t>Vehicle speed is obtained by integration of equation (7).</w:t>
      </w:r>
    </w:p>
    <w:p w14:paraId="48B8EDF7" w14:textId="798DFCB6" w:rsidR="00F74147" w:rsidRDefault="00F74147" w:rsidP="00E5465E">
      <w:pPr>
        <w:ind w:left="360"/>
      </w:pPr>
    </w:p>
    <w:p w14:paraId="5724C61B" w14:textId="38D0DA8B" w:rsidR="00F74147" w:rsidRDefault="00F74147" w:rsidP="00E5465E">
      <w:pPr>
        <w:ind w:left="360"/>
      </w:pPr>
    </w:p>
    <w:p w14:paraId="3F5CCD14" w14:textId="7E28F9CD" w:rsidR="00F74147" w:rsidRPr="00037B54" w:rsidRDefault="00F74147" w:rsidP="00F74147">
      <w:pPr>
        <w:ind w:left="360"/>
        <w:jc w:val="both"/>
        <w:rPr>
          <w:b/>
          <w:bCs/>
          <w:sz w:val="28"/>
          <w:szCs w:val="28"/>
        </w:rPr>
      </w:pPr>
      <w:r w:rsidRPr="00037B54">
        <w:rPr>
          <w:b/>
          <w:bCs/>
          <w:sz w:val="28"/>
          <w:szCs w:val="28"/>
        </w:rPr>
        <w:t>1.2 Wheel model</w:t>
      </w:r>
    </w:p>
    <w:p w14:paraId="2CBD7661" w14:textId="72AD6C05" w:rsidR="004C13DE" w:rsidRDefault="004C13DE" w:rsidP="00E5465E">
      <w:pPr>
        <w:ind w:left="360"/>
      </w:pPr>
    </w:p>
    <w:p w14:paraId="0215F129" w14:textId="2C2A42C1" w:rsidR="00F74147" w:rsidRDefault="00F74147" w:rsidP="00E5465E">
      <w:pPr>
        <w:ind w:left="360"/>
      </w:pPr>
      <w:r>
        <w:rPr>
          <w:noProof/>
        </w:rPr>
        <w:drawing>
          <wp:inline distT="0" distB="0" distL="0" distR="0" wp14:anchorId="71778351" wp14:editId="043624B1">
            <wp:extent cx="2636520" cy="1897380"/>
            <wp:effectExtent l="0" t="0" r="0" b="7620"/>
            <wp:docPr id="9" name="Picture 9" descr="Acting forces during wheel br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ng forces during wheel bra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6520" cy="1897380"/>
                    </a:xfrm>
                    <a:prstGeom prst="rect">
                      <a:avLst/>
                    </a:prstGeom>
                    <a:noFill/>
                    <a:ln>
                      <a:noFill/>
                    </a:ln>
                  </pic:spPr>
                </pic:pic>
              </a:graphicData>
            </a:graphic>
          </wp:inline>
        </w:drawing>
      </w:r>
    </w:p>
    <w:p w14:paraId="1B7F0AE4" w14:textId="77777777" w:rsidR="00475930" w:rsidRPr="00475930" w:rsidRDefault="00475930" w:rsidP="00475930">
      <w:pPr>
        <w:ind w:left="360"/>
        <w:jc w:val="both"/>
      </w:pPr>
      <w:r w:rsidRPr="00475930">
        <w:t>During braking, through the braking system, the driver applies a braking torque T</w:t>
      </w:r>
      <w:r w:rsidRPr="00475930">
        <w:rPr>
          <w:vertAlign w:val="subscript"/>
        </w:rPr>
        <w:t>b</w:t>
      </w:r>
      <w:r w:rsidRPr="00475930">
        <w:t> [Nm] to the wheels. The friction force F</w:t>
      </w:r>
      <w:r w:rsidRPr="00475930">
        <w:rPr>
          <w:vertAlign w:val="subscript"/>
        </w:rPr>
        <w:t>f</w:t>
      </w:r>
      <w:r w:rsidRPr="00475930">
        <w:t> [N] between the wheel and road creates an opposite torque with the wheel radius r</w:t>
      </w:r>
      <w:r w:rsidRPr="00475930">
        <w:rPr>
          <w:vertAlign w:val="subscript"/>
        </w:rPr>
        <w:t>w</w:t>
      </w:r>
      <w:r w:rsidRPr="00475930">
        <w:t> [m].</w:t>
      </w:r>
    </w:p>
    <w:p w14:paraId="73D196A1" w14:textId="4AD2BF3F" w:rsidR="00475930" w:rsidRDefault="00475930" w:rsidP="00475930">
      <w:pPr>
        <w:ind w:left="360"/>
        <w:jc w:val="both"/>
      </w:pPr>
      <w:r w:rsidRPr="00475930">
        <w:t>For simplification, we are going to consider that the wheel is rigid and the normal force (road reaction) passes through the wheel hub, therefore doesn’t add an additional torque.</w:t>
      </w:r>
    </w:p>
    <w:p w14:paraId="16F58A8F" w14:textId="64D1400D" w:rsidR="000F7B73" w:rsidRDefault="000F7B73" w:rsidP="00735FA1">
      <w:pPr>
        <w:jc w:val="both"/>
      </w:pPr>
    </w:p>
    <w:p w14:paraId="37A3B58C" w14:textId="77777777"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lastRenderedPageBreak/>
        <w:t>We can write the equation of equilibrium for the wheel as:</w:t>
      </w:r>
    </w:p>
    <w:p w14:paraId="1E7895ED" w14:textId="0090223E" w:rsidR="000F7B73" w:rsidRPr="00B87720" w:rsidRDefault="000F7B73" w:rsidP="00B87720">
      <w:pPr>
        <w:shd w:val="clear" w:color="auto" w:fill="FFFFFF"/>
        <w:textAlignment w:val="baseline"/>
      </w:pPr>
      <w:r w:rsidRPr="00B87720">
        <w:t>T</w:t>
      </w:r>
      <w:r w:rsidRPr="00B87720">
        <w:rPr>
          <w:vertAlign w:val="subscript"/>
        </w:rPr>
        <w:t>b</w:t>
      </w:r>
      <w:r w:rsidRPr="00B87720">
        <w:t>–</w:t>
      </w:r>
      <w:proofErr w:type="spellStart"/>
      <w:r w:rsidRPr="00B87720">
        <w:t>F</w:t>
      </w:r>
      <w:r w:rsidRPr="00B87720">
        <w:rPr>
          <w:vertAlign w:val="subscript"/>
        </w:rPr>
        <w:t>f</w:t>
      </w:r>
      <w:r w:rsidRPr="00B87720">
        <w:rPr>
          <w:rFonts w:ascii="Cambria Math" w:hAnsi="Cambria Math" w:cs="Cambria Math"/>
        </w:rPr>
        <w:t>⋅</w:t>
      </w:r>
      <w:r w:rsidRPr="00B87720">
        <w:t>r</w:t>
      </w:r>
      <w:r w:rsidRPr="00B87720">
        <w:rPr>
          <w:vertAlign w:val="subscript"/>
        </w:rPr>
        <w:t>w</w:t>
      </w:r>
      <w:proofErr w:type="spellEnd"/>
      <w:r w:rsidRPr="00B87720">
        <w:t>–</w:t>
      </w:r>
      <w:proofErr w:type="spellStart"/>
      <w:r w:rsidRPr="00B87720">
        <w:t>J</w:t>
      </w:r>
      <w:r w:rsidRPr="00B87720">
        <w:rPr>
          <w:vertAlign w:val="subscript"/>
        </w:rPr>
        <w:t>w</w:t>
      </w:r>
      <w:proofErr w:type="spellEnd"/>
      <w:r w:rsidRPr="00B87720">
        <w:rPr>
          <w:rFonts w:ascii="Cambria Math" w:hAnsi="Cambria Math" w:cs="Cambria Math"/>
        </w:rPr>
        <w:t>⋅</w:t>
      </w:r>
      <m:oMath>
        <m:f>
          <m:fPr>
            <m:ctrlPr>
              <w:rPr>
                <w:rFonts w:ascii="Cambria Math" w:hAnsi="Cambria Math" w:cs="Cambria Math"/>
                <w:i/>
              </w:rPr>
            </m:ctrlPr>
          </m:fPr>
          <m:num>
            <m:r>
              <m:rPr>
                <m:sty m:val="p"/>
              </m:rPr>
              <w:rPr>
                <w:rFonts w:ascii="Cambria Math" w:hAnsi="Cambria Math"/>
              </w:rPr>
              <m:t>dω</m:t>
            </m:r>
            <m:r>
              <m:rPr>
                <m:sty m:val="p"/>
              </m:rPr>
              <w:rPr>
                <w:rFonts w:ascii="Cambria Math" w:hAnsi="Cambria Math"/>
                <w:vertAlign w:val="subscript"/>
              </w:rPr>
              <m:t>w</m:t>
            </m:r>
          </m:num>
          <m:den>
            <m:r>
              <m:rPr>
                <m:sty m:val="p"/>
              </m:rPr>
              <w:rPr>
                <w:rFonts w:ascii="Cambria Math" w:hAnsi="Cambria Math"/>
              </w:rPr>
              <m:t>dt</m:t>
            </m:r>
          </m:den>
        </m:f>
      </m:oMath>
      <w:r w:rsidR="00B87720" w:rsidRPr="00B87720">
        <w:t xml:space="preserve"> </w:t>
      </w:r>
      <w:r w:rsidRPr="00B87720">
        <w:t>=</w:t>
      </w:r>
      <w:r w:rsidR="00B87720">
        <w:t>0     -</w:t>
      </w:r>
      <w:r w:rsidRPr="00B87720">
        <w:t>(8)</w:t>
      </w:r>
    </w:p>
    <w:p w14:paraId="131C6550" w14:textId="77777777"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where:</w:t>
      </w:r>
    </w:p>
    <w:p w14:paraId="43677B17"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proofErr w:type="spellStart"/>
      <w:r w:rsidRPr="00B87720">
        <w:rPr>
          <w:rFonts w:asciiTheme="minorHAnsi" w:eastAsiaTheme="minorHAnsi" w:hAnsiTheme="minorHAnsi" w:cstheme="minorBidi"/>
          <w:lang w:val="en-US" w:eastAsia="en-US"/>
        </w:rPr>
        <w:t>J</w:t>
      </w:r>
      <w:r w:rsidRPr="00771942">
        <w:rPr>
          <w:rFonts w:asciiTheme="minorHAnsi" w:eastAsiaTheme="minorHAnsi" w:hAnsiTheme="minorHAnsi" w:cstheme="minorBidi"/>
          <w:vertAlign w:val="subscript"/>
          <w:lang w:val="en-US" w:eastAsia="en-US"/>
        </w:rPr>
        <w:t>w</w:t>
      </w:r>
      <w:proofErr w:type="spellEnd"/>
      <w:r w:rsidRPr="00B87720">
        <w:rPr>
          <w:rFonts w:asciiTheme="minorHAnsi" w:eastAsiaTheme="minorHAnsi" w:hAnsiTheme="minorHAnsi" w:cstheme="minorBidi"/>
          <w:lang w:val="en-US" w:eastAsia="en-US"/>
        </w:rPr>
        <w:t> [kg·m2] – is the wheel’s moment of inertia</w:t>
      </w:r>
      <w:r w:rsidRPr="00B87720">
        <w:rPr>
          <w:rFonts w:asciiTheme="minorHAnsi" w:eastAsiaTheme="minorHAnsi" w:hAnsiTheme="minorHAnsi" w:cstheme="minorBidi"/>
          <w:lang w:val="en-US" w:eastAsia="en-US"/>
        </w:rPr>
        <w:br/>
      </w:r>
      <w:proofErr w:type="spellStart"/>
      <w:r w:rsidRPr="00B87720">
        <w:rPr>
          <w:rFonts w:asciiTheme="minorHAnsi" w:eastAsiaTheme="minorHAnsi" w:hAnsiTheme="minorHAnsi" w:cstheme="minorBidi"/>
          <w:lang w:val="en-US" w:eastAsia="en-US"/>
        </w:rPr>
        <w:t>ω</w:t>
      </w:r>
      <w:r w:rsidRPr="00771942">
        <w:rPr>
          <w:rFonts w:asciiTheme="minorHAnsi" w:eastAsiaTheme="minorHAnsi" w:hAnsiTheme="minorHAnsi" w:cstheme="minorBidi"/>
          <w:vertAlign w:val="subscript"/>
          <w:lang w:val="en-US" w:eastAsia="en-US"/>
        </w:rPr>
        <w:t>w</w:t>
      </w:r>
      <w:proofErr w:type="spellEnd"/>
      <w:r w:rsidRPr="00B87720">
        <w:rPr>
          <w:rFonts w:asciiTheme="minorHAnsi" w:eastAsiaTheme="minorHAnsi" w:hAnsiTheme="minorHAnsi" w:cstheme="minorBidi"/>
          <w:lang w:val="en-US" w:eastAsia="en-US"/>
        </w:rPr>
        <w:t> [rad/s] – is the angular speed of the wheel</w:t>
      </w:r>
    </w:p>
    <w:p w14:paraId="73E9F0B4"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From equation (8) we can extract the expression of the </w:t>
      </w:r>
      <w:r w:rsidRPr="00B87720">
        <w:rPr>
          <w:rFonts w:asciiTheme="minorHAnsi" w:eastAsiaTheme="minorHAnsi" w:hAnsiTheme="minorHAnsi" w:cstheme="minorBidi"/>
          <w:b/>
          <w:bCs/>
          <w:lang w:val="en-US" w:eastAsia="en-US"/>
        </w:rPr>
        <w:t>wheel acceleration</w:t>
      </w:r>
      <w:r w:rsidRPr="00B87720">
        <w:rPr>
          <w:rFonts w:asciiTheme="minorHAnsi" w:eastAsiaTheme="minorHAnsi" w:hAnsiTheme="minorHAnsi" w:cstheme="minorBidi"/>
          <w:lang w:val="en-US" w:eastAsia="en-US"/>
        </w:rPr>
        <w:t>:</w:t>
      </w:r>
    </w:p>
    <w:p w14:paraId="70C410F0" w14:textId="119A03C0" w:rsidR="000F7B73" w:rsidRPr="00B87720" w:rsidRDefault="00316AA1" w:rsidP="00B87720">
      <w:pPr>
        <w:shd w:val="clear" w:color="auto" w:fill="FFFFFF"/>
        <w:textAlignment w:val="baseline"/>
      </w:pPr>
      <m:oMath>
        <m:f>
          <m:fPr>
            <m:ctrlPr>
              <w:rPr>
                <w:rFonts w:ascii="Cambria Math" w:hAnsi="Cambria Math"/>
                <w:i/>
              </w:rPr>
            </m:ctrlPr>
          </m:fPr>
          <m:num>
            <m:r>
              <m:rPr>
                <m:sty m:val="p"/>
              </m:rPr>
              <w:rPr>
                <w:rFonts w:ascii="Cambria Math" w:hAnsi="Cambria Math"/>
              </w:rPr>
              <m:t>dω</m:t>
            </m:r>
            <m:r>
              <m:rPr>
                <m:sty m:val="p"/>
              </m:rPr>
              <w:rPr>
                <w:rFonts w:ascii="Cambria Math" w:hAnsi="Cambria Math"/>
                <w:vertAlign w:val="subscript"/>
              </w:rPr>
              <m:t>w</m:t>
            </m:r>
          </m:num>
          <m:den>
            <m:r>
              <m:rPr>
                <m:sty m:val="p"/>
              </m:rPr>
              <w:rPr>
                <w:rFonts w:ascii="Cambria Math" w:hAnsi="Cambria Math"/>
              </w:rPr>
              <m:t>dt</m:t>
            </m:r>
          </m:den>
        </m:f>
      </m:oMath>
      <w:r w:rsidR="00771942" w:rsidRPr="00B87720">
        <w:t xml:space="preserve"> </w:t>
      </w:r>
      <w:r w:rsidR="000F7B73" w:rsidRPr="00B87720">
        <w:t>=</w:t>
      </w:r>
      <m:oMath>
        <m:f>
          <m:fPr>
            <m:ctrlPr>
              <w:rPr>
                <w:rFonts w:ascii="Cambria Math" w:hAnsi="Cambria Math"/>
                <w:i/>
              </w:rPr>
            </m:ctrlPr>
          </m:fPr>
          <m:num>
            <m:r>
              <w:rPr>
                <w:rFonts w:ascii="Cambria Math" w:hAnsi="Cambria Math"/>
              </w:rPr>
              <m:t>1</m:t>
            </m:r>
          </m:num>
          <m:den>
            <m:r>
              <m:rPr>
                <m:sty m:val="p"/>
              </m:rPr>
              <w:rPr>
                <w:rFonts w:ascii="Cambria Math" w:hAnsi="Cambria Math"/>
              </w:rPr>
              <m:t>J</m:t>
            </m:r>
            <m:r>
              <m:rPr>
                <m:sty m:val="p"/>
              </m:rPr>
              <w:rPr>
                <w:rFonts w:ascii="Cambria Math" w:hAnsi="Cambria Math"/>
                <w:vertAlign w:val="subscript"/>
              </w:rPr>
              <m:t>w</m:t>
            </m:r>
          </m:den>
        </m:f>
      </m:oMath>
      <w:r w:rsidR="00771942" w:rsidRPr="00B87720">
        <w:rPr>
          <w:rFonts w:ascii="Cambria Math" w:hAnsi="Cambria Math" w:cs="Cambria Math"/>
        </w:rPr>
        <w:t xml:space="preserve"> </w:t>
      </w:r>
      <w:r w:rsidR="000F7B73" w:rsidRPr="00B87720">
        <w:rPr>
          <w:rFonts w:ascii="Cambria Math" w:hAnsi="Cambria Math" w:cs="Cambria Math"/>
        </w:rPr>
        <w:t>⋅</w:t>
      </w:r>
      <w:r w:rsidR="000F7B73" w:rsidRPr="00B87720">
        <w:t>(T</w:t>
      </w:r>
      <w:r w:rsidR="000F7B73" w:rsidRPr="00771942">
        <w:rPr>
          <w:vertAlign w:val="subscript"/>
        </w:rPr>
        <w:t>b</w:t>
      </w:r>
      <w:r w:rsidR="000F7B73" w:rsidRPr="00B87720">
        <w:t>–</w:t>
      </w:r>
      <w:proofErr w:type="spellStart"/>
      <w:r w:rsidR="000F7B73" w:rsidRPr="00B87720">
        <w:t>F</w:t>
      </w:r>
      <w:r w:rsidR="000F7B73" w:rsidRPr="00771942">
        <w:rPr>
          <w:vertAlign w:val="subscript"/>
        </w:rPr>
        <w:t>f</w:t>
      </w:r>
      <w:r w:rsidR="000F7B73" w:rsidRPr="00B87720">
        <w:rPr>
          <w:rFonts w:ascii="Cambria Math" w:hAnsi="Cambria Math" w:cs="Cambria Math"/>
        </w:rPr>
        <w:t>⋅</w:t>
      </w:r>
      <w:r w:rsidR="000F7B73" w:rsidRPr="00B87720">
        <w:t>r</w:t>
      </w:r>
      <w:r w:rsidR="000F7B73" w:rsidRPr="00771942">
        <w:rPr>
          <w:vertAlign w:val="subscript"/>
        </w:rPr>
        <w:t>w</w:t>
      </w:r>
      <w:proofErr w:type="spellEnd"/>
      <w:r w:rsidR="000F7B73" w:rsidRPr="00B87720">
        <w:t>)</w:t>
      </w:r>
      <w:r w:rsidR="00D97C1A">
        <w:t xml:space="preserve"> -</w:t>
      </w:r>
      <w:r w:rsidR="000F7B73" w:rsidRPr="00B87720">
        <w:t>(9)</w:t>
      </w:r>
    </w:p>
    <w:p w14:paraId="2CCAC897"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b/>
          <w:bCs/>
          <w:lang w:val="en-US" w:eastAsia="en-US"/>
        </w:rPr>
        <w:t>Wheel speed</w:t>
      </w:r>
      <w:r w:rsidRPr="00B87720">
        <w:rPr>
          <w:rFonts w:asciiTheme="minorHAnsi" w:eastAsiaTheme="minorHAnsi" w:hAnsiTheme="minorHAnsi" w:cstheme="minorBidi"/>
          <w:lang w:val="en-US" w:eastAsia="en-US"/>
        </w:rPr>
        <w:t> is obtained by integration of equation (9).</w:t>
      </w:r>
    </w:p>
    <w:p w14:paraId="7A7E1701" w14:textId="77777777" w:rsidR="000F7B73" w:rsidRPr="00B87720" w:rsidRDefault="000F7B73" w:rsidP="00B87720">
      <w:pPr>
        <w:pStyle w:val="Heading3"/>
        <w:shd w:val="clear" w:color="auto" w:fill="FFFFFF"/>
        <w:spacing w:after="180"/>
        <w:textAlignment w:val="baseline"/>
        <w:rPr>
          <w:rFonts w:asciiTheme="minorHAnsi" w:eastAsiaTheme="minorHAnsi" w:hAnsiTheme="minorHAnsi" w:cstheme="minorBidi"/>
          <w:b w:val="0"/>
          <w:color w:val="auto"/>
          <w:sz w:val="24"/>
        </w:rPr>
      </w:pPr>
      <w:r w:rsidRPr="00B87720">
        <w:rPr>
          <w:rFonts w:asciiTheme="minorHAnsi" w:eastAsiaTheme="minorHAnsi" w:hAnsiTheme="minorHAnsi" w:cstheme="minorBidi"/>
          <w:b w:val="0"/>
          <w:color w:val="auto"/>
          <w:sz w:val="24"/>
        </w:rPr>
        <w:t>Wheel slip</w:t>
      </w:r>
    </w:p>
    <w:p w14:paraId="52456C83"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The ABS system has to control the wheel slip s [-] around an optimal target. The </w:t>
      </w:r>
      <w:r w:rsidRPr="00B87720">
        <w:rPr>
          <w:rFonts w:asciiTheme="minorHAnsi" w:eastAsiaTheme="minorHAnsi" w:hAnsiTheme="minorHAnsi" w:cstheme="minorBidi"/>
          <w:b/>
          <w:bCs/>
          <w:lang w:val="en-US" w:eastAsia="en-US"/>
        </w:rPr>
        <w:t>wheel slip</w:t>
      </w:r>
      <w:r w:rsidRPr="00B87720">
        <w:rPr>
          <w:rFonts w:asciiTheme="minorHAnsi" w:eastAsiaTheme="minorHAnsi" w:hAnsiTheme="minorHAnsi" w:cstheme="minorBidi"/>
          <w:lang w:val="en-US" w:eastAsia="en-US"/>
        </w:rPr>
        <w:t> is calculated as:</w:t>
      </w:r>
    </w:p>
    <w:p w14:paraId="4C60ADD6" w14:textId="0D6A7CC9" w:rsidR="000F7B73" w:rsidRPr="00B87720" w:rsidRDefault="000F7B73" w:rsidP="00B87720">
      <w:pPr>
        <w:shd w:val="clear" w:color="auto" w:fill="FFFFFF"/>
        <w:textAlignment w:val="baseline"/>
      </w:pPr>
      <w:r w:rsidRPr="00B87720">
        <w:t>s=1–</w:t>
      </w:r>
      <m:oMath>
        <m:f>
          <m:fPr>
            <m:ctrlPr>
              <w:rPr>
                <w:rFonts w:ascii="Cambria Math" w:hAnsi="Cambria Math"/>
                <w:i/>
              </w:rPr>
            </m:ctrlPr>
          </m:fPr>
          <m:num>
            <m:r>
              <m:rPr>
                <m:sty m:val="p"/>
              </m:rPr>
              <w:rPr>
                <w:rFonts w:ascii="Cambria Math" w:hAnsi="Cambria Math"/>
              </w:rPr>
              <m:t>ω</m:t>
            </m:r>
            <m:r>
              <m:rPr>
                <m:sty m:val="p"/>
              </m:rPr>
              <w:rPr>
                <w:rFonts w:ascii="Cambria Math" w:hAnsi="Cambria Math"/>
                <w:vertAlign w:val="subscript"/>
              </w:rPr>
              <m:t>w</m:t>
            </m:r>
          </m:num>
          <m:den>
            <m:r>
              <m:rPr>
                <m:sty m:val="p"/>
              </m:rPr>
              <w:rPr>
                <w:rFonts w:ascii="Cambria Math" w:hAnsi="Cambria Math"/>
              </w:rPr>
              <m:t>ω</m:t>
            </m:r>
            <m:r>
              <m:rPr>
                <m:sty m:val="p"/>
              </m:rPr>
              <w:rPr>
                <w:rFonts w:ascii="Cambria Math" w:hAnsi="Cambria Math"/>
                <w:vertAlign w:val="subscript"/>
              </w:rPr>
              <m:t>v</m:t>
            </m:r>
            <m:r>
              <m:rPr>
                <m:sty m:val="p"/>
              </m:rPr>
              <w:rPr>
                <w:rFonts w:ascii="Cambria Math" w:hAnsi="Cambria Math"/>
              </w:rPr>
              <m:t xml:space="preserve"> </m:t>
            </m:r>
          </m:den>
        </m:f>
      </m:oMath>
      <w:r w:rsidR="00771942">
        <w:t xml:space="preserve">    -</w:t>
      </w:r>
      <w:r w:rsidRPr="00B87720">
        <w:t>(10)</w:t>
      </w:r>
    </w:p>
    <w:p w14:paraId="33F9D930"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 xml:space="preserve">where </w:t>
      </w:r>
      <w:proofErr w:type="spellStart"/>
      <w:r w:rsidRPr="00B87720">
        <w:rPr>
          <w:rFonts w:asciiTheme="minorHAnsi" w:eastAsiaTheme="minorHAnsi" w:hAnsiTheme="minorHAnsi" w:cstheme="minorBidi"/>
          <w:lang w:val="en-US" w:eastAsia="en-US"/>
        </w:rPr>
        <w:t>ω</w:t>
      </w:r>
      <w:r w:rsidRPr="00771942">
        <w:rPr>
          <w:rFonts w:asciiTheme="minorHAnsi" w:eastAsiaTheme="minorHAnsi" w:hAnsiTheme="minorHAnsi" w:cstheme="minorBidi"/>
          <w:vertAlign w:val="subscript"/>
          <w:lang w:val="en-US" w:eastAsia="en-US"/>
        </w:rPr>
        <w:t>v</w:t>
      </w:r>
      <w:proofErr w:type="spellEnd"/>
      <w:r w:rsidRPr="00B87720">
        <w:rPr>
          <w:rFonts w:asciiTheme="minorHAnsi" w:eastAsiaTheme="minorHAnsi" w:hAnsiTheme="minorHAnsi" w:cstheme="minorBidi"/>
          <w:lang w:val="en-US" w:eastAsia="en-US"/>
        </w:rPr>
        <w:t> [rad/s] is the </w:t>
      </w:r>
      <w:r w:rsidRPr="00B87720">
        <w:rPr>
          <w:rFonts w:asciiTheme="minorHAnsi" w:eastAsiaTheme="minorHAnsi" w:hAnsiTheme="minorHAnsi" w:cstheme="minorBidi"/>
          <w:b/>
          <w:bCs/>
          <w:lang w:val="en-US" w:eastAsia="en-US"/>
        </w:rPr>
        <w:t>equivalent angular speed of the vehicle</w:t>
      </w:r>
      <w:r w:rsidRPr="00B87720">
        <w:rPr>
          <w:rFonts w:asciiTheme="minorHAnsi" w:eastAsiaTheme="minorHAnsi" w:hAnsiTheme="minorHAnsi" w:cstheme="minorBidi"/>
          <w:lang w:val="en-US" w:eastAsia="en-US"/>
        </w:rPr>
        <w:t>, equal with:</w:t>
      </w:r>
    </w:p>
    <w:p w14:paraId="130DD63D" w14:textId="0EACE885" w:rsidR="000F7B73" w:rsidRPr="00B87720" w:rsidRDefault="000F7B73" w:rsidP="00B87720">
      <w:pPr>
        <w:shd w:val="clear" w:color="auto" w:fill="FFFFFF"/>
        <w:textAlignment w:val="baseline"/>
      </w:pPr>
      <w:proofErr w:type="spellStart"/>
      <w:r w:rsidRPr="00B87720">
        <w:t>ω</w:t>
      </w:r>
      <w:r w:rsidRPr="00D97C1A">
        <w:rPr>
          <w:vertAlign w:val="subscript"/>
        </w:rPr>
        <w:t>v</w:t>
      </w:r>
      <w:proofErr w:type="spellEnd"/>
      <w:r w:rsidR="00C8070C">
        <w:rPr>
          <w:vertAlign w:val="subscript"/>
        </w:rPr>
        <w:t xml:space="preserve"> </w:t>
      </w:r>
      <w:r w:rsidRPr="00B87720">
        <w:t>=</w:t>
      </w:r>
      <m:oMath>
        <m:r>
          <w:rPr>
            <w:rFonts w:ascii="Cambria Math" w:hAnsi="Cambria Math"/>
            <w:vertAlign w:val="subscript"/>
          </w:rPr>
          <m:t xml:space="preserve"> </m:t>
        </m:r>
        <m:f>
          <m:fPr>
            <m:ctrlPr>
              <w:rPr>
                <w:rFonts w:ascii="Cambria Math" w:hAnsi="Cambria Math"/>
                <w:i/>
                <w:vertAlign w:val="subscript"/>
              </w:rPr>
            </m:ctrlPr>
          </m:fPr>
          <m:num>
            <m:r>
              <m:rPr>
                <m:sty m:val="p"/>
              </m:rPr>
              <w:rPr>
                <w:rFonts w:ascii="Cambria Math" w:hAnsi="Cambria Math"/>
              </w:rPr>
              <m:t>v</m:t>
            </m:r>
            <m:r>
              <m:rPr>
                <m:sty m:val="p"/>
              </m:rPr>
              <w:rPr>
                <w:rFonts w:ascii="Cambria Math" w:hAnsi="Cambria Math"/>
                <w:vertAlign w:val="subscript"/>
              </w:rPr>
              <m:t>v</m:t>
            </m:r>
          </m:num>
          <m:den>
            <m:r>
              <m:rPr>
                <m:sty m:val="p"/>
              </m:rPr>
              <w:rPr>
                <w:rFonts w:ascii="Cambria Math" w:hAnsi="Cambria Math"/>
              </w:rPr>
              <m:t>r</m:t>
            </m:r>
            <m:r>
              <m:rPr>
                <m:sty m:val="p"/>
              </m:rPr>
              <w:rPr>
                <w:rFonts w:ascii="Cambria Math" w:hAnsi="Cambria Math"/>
                <w:vertAlign w:val="subscript"/>
              </w:rPr>
              <m:t>w</m:t>
            </m:r>
          </m:den>
        </m:f>
      </m:oMath>
      <w:r w:rsidR="00B102F6" w:rsidRPr="00B87720">
        <w:t xml:space="preserve"> </w:t>
      </w:r>
      <w:r w:rsidR="00B102F6">
        <w:t xml:space="preserve">      -</w:t>
      </w:r>
      <w:r w:rsidRPr="00B87720">
        <w:t>(11)</w:t>
      </w:r>
    </w:p>
    <w:p w14:paraId="14E0A6CC"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 xml:space="preserve">where </w:t>
      </w:r>
      <w:proofErr w:type="spellStart"/>
      <w:r w:rsidRPr="00B87720">
        <w:rPr>
          <w:rFonts w:asciiTheme="minorHAnsi" w:eastAsiaTheme="minorHAnsi" w:hAnsiTheme="minorHAnsi" w:cstheme="minorBidi"/>
          <w:lang w:val="en-US" w:eastAsia="en-US"/>
        </w:rPr>
        <w:t>v</w:t>
      </w:r>
      <w:r w:rsidRPr="00D97C1A">
        <w:rPr>
          <w:rFonts w:asciiTheme="minorHAnsi" w:eastAsiaTheme="minorHAnsi" w:hAnsiTheme="minorHAnsi" w:cstheme="minorBidi"/>
          <w:vertAlign w:val="subscript"/>
          <w:lang w:val="en-US" w:eastAsia="en-US"/>
        </w:rPr>
        <w:t>v</w:t>
      </w:r>
      <w:proofErr w:type="spellEnd"/>
      <w:r w:rsidRPr="00B87720">
        <w:rPr>
          <w:rFonts w:asciiTheme="minorHAnsi" w:eastAsiaTheme="minorHAnsi" w:hAnsiTheme="minorHAnsi" w:cstheme="minorBidi"/>
          <w:lang w:val="en-US" w:eastAsia="en-US"/>
        </w:rPr>
        <w:t> [m/s] is the vehicle speed.</w:t>
      </w:r>
    </w:p>
    <w:p w14:paraId="096BA246" w14:textId="77777777" w:rsidR="000F7B73" w:rsidRPr="00B87720" w:rsidRDefault="000F7B73" w:rsidP="00B87720">
      <w:pPr>
        <w:pStyle w:val="Heading3"/>
        <w:shd w:val="clear" w:color="auto" w:fill="FFFFFF"/>
        <w:spacing w:after="180"/>
        <w:textAlignment w:val="baseline"/>
        <w:rPr>
          <w:rFonts w:asciiTheme="minorHAnsi" w:eastAsiaTheme="minorHAnsi" w:hAnsiTheme="minorHAnsi" w:cstheme="minorBidi"/>
          <w:b w:val="0"/>
          <w:color w:val="auto"/>
          <w:sz w:val="24"/>
        </w:rPr>
      </w:pPr>
      <w:r w:rsidRPr="00B87720">
        <w:rPr>
          <w:rFonts w:asciiTheme="minorHAnsi" w:eastAsiaTheme="minorHAnsi" w:hAnsiTheme="minorHAnsi" w:cstheme="minorBidi"/>
          <w:b w:val="0"/>
          <w:color w:val="auto"/>
          <w:sz w:val="24"/>
        </w:rPr>
        <w:t>Friction coefficient</w:t>
      </w:r>
    </w:p>
    <w:p w14:paraId="013D19D2" w14:textId="77777777"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The friction coefficient between wheel and road depends on several factors, like:</w:t>
      </w:r>
    </w:p>
    <w:p w14:paraId="20143E38" w14:textId="77777777" w:rsidR="000F7B73" w:rsidRPr="00B87720" w:rsidRDefault="000F7B73" w:rsidP="00B87720">
      <w:pPr>
        <w:numPr>
          <w:ilvl w:val="0"/>
          <w:numId w:val="4"/>
        </w:numPr>
        <w:shd w:val="clear" w:color="auto" w:fill="FFFFFF"/>
        <w:ind w:left="1320"/>
        <w:textAlignment w:val="baseline"/>
      </w:pPr>
      <w:r w:rsidRPr="00B87720">
        <w:t>wheel slip</w:t>
      </w:r>
    </w:p>
    <w:p w14:paraId="43A3B546" w14:textId="77777777" w:rsidR="000F7B73" w:rsidRPr="00B87720" w:rsidRDefault="000F7B73" w:rsidP="00B87720">
      <w:pPr>
        <w:numPr>
          <w:ilvl w:val="0"/>
          <w:numId w:val="4"/>
        </w:numPr>
        <w:shd w:val="clear" w:color="auto" w:fill="FFFFFF"/>
        <w:ind w:left="1320"/>
        <w:textAlignment w:val="baseline"/>
      </w:pPr>
      <w:r w:rsidRPr="00B87720">
        <w:t>vehicle speed</w:t>
      </w:r>
    </w:p>
    <w:p w14:paraId="7A6E15FB" w14:textId="77777777" w:rsidR="000F7B73" w:rsidRPr="00B87720" w:rsidRDefault="000F7B73" w:rsidP="00B87720">
      <w:pPr>
        <w:numPr>
          <w:ilvl w:val="0"/>
          <w:numId w:val="4"/>
        </w:numPr>
        <w:shd w:val="clear" w:color="auto" w:fill="FFFFFF"/>
        <w:ind w:left="1320"/>
        <w:textAlignment w:val="baseline"/>
      </w:pPr>
      <w:r w:rsidRPr="00B87720">
        <w:t>the type of the road surface</w:t>
      </w:r>
    </w:p>
    <w:p w14:paraId="6C4E34B8" w14:textId="77777777" w:rsidR="000F7B73" w:rsidRPr="00B87720" w:rsidRDefault="000F7B73" w:rsidP="00B87720">
      <w:pPr>
        <w:numPr>
          <w:ilvl w:val="0"/>
          <w:numId w:val="4"/>
        </w:numPr>
        <w:shd w:val="clear" w:color="auto" w:fill="FFFFFF"/>
        <w:ind w:left="1320"/>
        <w:textAlignment w:val="baseline"/>
      </w:pPr>
      <w:r w:rsidRPr="00B87720">
        <w:t>environmental conditions (humidity, temperature, etc.)</w:t>
      </w:r>
    </w:p>
    <w:p w14:paraId="0F495E79"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For our simulation purpose, we are going to take into account only the variation of the </w:t>
      </w:r>
      <w:r w:rsidRPr="00B87720">
        <w:rPr>
          <w:rFonts w:asciiTheme="minorHAnsi" w:eastAsiaTheme="minorHAnsi" w:hAnsiTheme="minorHAnsi" w:cstheme="minorBidi"/>
          <w:b/>
          <w:bCs/>
          <w:lang w:val="en-US" w:eastAsia="en-US"/>
        </w:rPr>
        <w:t>friction coefficient </w:t>
      </w:r>
      <w:r w:rsidRPr="00B87720">
        <w:rPr>
          <w:rFonts w:asciiTheme="minorHAnsi" w:eastAsiaTheme="minorHAnsi" w:hAnsiTheme="minorHAnsi" w:cstheme="minorBidi"/>
          <w:lang w:val="en-US" w:eastAsia="en-US"/>
        </w:rPr>
        <w:t>function on the </w:t>
      </w:r>
      <w:r w:rsidRPr="00B87720">
        <w:rPr>
          <w:rFonts w:asciiTheme="minorHAnsi" w:eastAsiaTheme="minorHAnsi" w:hAnsiTheme="minorHAnsi" w:cstheme="minorBidi"/>
          <w:b/>
          <w:bCs/>
          <w:lang w:val="en-US" w:eastAsia="en-US"/>
        </w:rPr>
        <w:t>longitudinal wheel slip</w:t>
      </w:r>
      <w:r w:rsidRPr="00B87720">
        <w:rPr>
          <w:rFonts w:asciiTheme="minorHAnsi" w:eastAsiaTheme="minorHAnsi" w:hAnsiTheme="minorHAnsi" w:cstheme="minorBidi"/>
          <w:lang w:val="en-US" w:eastAsia="en-US"/>
        </w:rPr>
        <w:t>.</w:t>
      </w:r>
    </w:p>
    <w:p w14:paraId="4A932417" w14:textId="11CF2B02" w:rsidR="000F7B73" w:rsidRDefault="000F7B73" w:rsidP="00475930">
      <w:pPr>
        <w:ind w:left="360"/>
        <w:jc w:val="both"/>
      </w:pPr>
    </w:p>
    <w:p w14:paraId="53B19EC1" w14:textId="60243757" w:rsidR="008501D2" w:rsidRDefault="008501D2" w:rsidP="00475930">
      <w:pPr>
        <w:ind w:left="360"/>
        <w:jc w:val="both"/>
      </w:pPr>
    </w:p>
    <w:p w14:paraId="686BEDA7" w14:textId="0F8912D6" w:rsidR="008501D2" w:rsidRDefault="008501D2" w:rsidP="00475930">
      <w:pPr>
        <w:ind w:left="360"/>
        <w:jc w:val="both"/>
      </w:pPr>
    </w:p>
    <w:p w14:paraId="18A45630" w14:textId="738B3CFC" w:rsidR="008501D2" w:rsidRDefault="008501D2" w:rsidP="00475930">
      <w:pPr>
        <w:ind w:left="360"/>
        <w:jc w:val="both"/>
      </w:pPr>
    </w:p>
    <w:p w14:paraId="3FAF8FAD" w14:textId="4D27AAB3" w:rsidR="008501D2" w:rsidRDefault="008501D2" w:rsidP="00475930">
      <w:pPr>
        <w:ind w:left="360"/>
        <w:jc w:val="both"/>
      </w:pPr>
    </w:p>
    <w:p w14:paraId="48A3E1A1" w14:textId="3C6E21AE" w:rsidR="003E3835" w:rsidRDefault="003E3835" w:rsidP="003E3835">
      <w:pPr>
        <w:ind w:left="360"/>
      </w:pPr>
    </w:p>
    <w:p w14:paraId="680EDF09" w14:textId="1D8F3968" w:rsidR="00066AAD" w:rsidRDefault="00066AAD" w:rsidP="003E3835">
      <w:pPr>
        <w:ind w:left="360"/>
      </w:pPr>
    </w:p>
    <w:p w14:paraId="1A9A1C28" w14:textId="2536E80D" w:rsidR="00066AAD" w:rsidRDefault="00066AAD" w:rsidP="003E3835">
      <w:pPr>
        <w:ind w:left="360"/>
      </w:pPr>
    </w:p>
    <w:p w14:paraId="4670F312" w14:textId="7629C3CA" w:rsidR="00066AAD" w:rsidRDefault="00066AAD" w:rsidP="003E3835">
      <w:pPr>
        <w:ind w:left="360"/>
      </w:pPr>
    </w:p>
    <w:p w14:paraId="3B491CCF" w14:textId="7EE317EC" w:rsidR="00066AAD" w:rsidRDefault="00066AAD" w:rsidP="003E3835">
      <w:pPr>
        <w:ind w:left="360"/>
      </w:pPr>
    </w:p>
    <w:p w14:paraId="6919BA0F" w14:textId="1B03BF12" w:rsidR="00066AAD" w:rsidRDefault="00066AAD" w:rsidP="003E3835">
      <w:pPr>
        <w:ind w:left="360"/>
      </w:pPr>
    </w:p>
    <w:p w14:paraId="79C5E569" w14:textId="37FEDF1C" w:rsidR="00066AAD" w:rsidRDefault="00066AAD" w:rsidP="003E3835">
      <w:pPr>
        <w:ind w:left="360"/>
      </w:pPr>
    </w:p>
    <w:p w14:paraId="47C219A7" w14:textId="7C5EE565" w:rsidR="00066AAD" w:rsidRDefault="00066AAD" w:rsidP="003E3835">
      <w:pPr>
        <w:ind w:left="360"/>
      </w:pPr>
    </w:p>
    <w:p w14:paraId="5F9349B4" w14:textId="307F5B87" w:rsidR="00066AAD" w:rsidRDefault="00066AAD" w:rsidP="003E3835">
      <w:pPr>
        <w:ind w:left="360"/>
      </w:pPr>
    </w:p>
    <w:p w14:paraId="20E71B6B" w14:textId="77777777" w:rsidR="00066AAD" w:rsidRPr="007B1EE7" w:rsidRDefault="00066AAD" w:rsidP="003E3835">
      <w:pPr>
        <w:ind w:left="360"/>
      </w:pPr>
    </w:p>
    <w:p w14:paraId="228B6FB1" w14:textId="53B8B6AE" w:rsidR="007B1EE7" w:rsidRDefault="007B1EE7" w:rsidP="007B1EE7">
      <w:pPr>
        <w:ind w:left="360"/>
        <w:jc w:val="both"/>
      </w:pPr>
    </w:p>
    <w:p w14:paraId="704502F5" w14:textId="42317FA8" w:rsidR="007524C7" w:rsidRDefault="007524C7" w:rsidP="007B1EE7">
      <w:pPr>
        <w:ind w:left="360"/>
        <w:jc w:val="both"/>
      </w:pPr>
    </w:p>
    <w:p w14:paraId="7FFB2B11" w14:textId="377BFE8F" w:rsidR="00735FA1" w:rsidRDefault="00735FA1" w:rsidP="007B1EE7">
      <w:pPr>
        <w:ind w:left="360"/>
        <w:jc w:val="both"/>
      </w:pPr>
    </w:p>
    <w:p w14:paraId="2AE17CC8" w14:textId="277CCD6A" w:rsidR="00B3370D" w:rsidRDefault="00B3370D" w:rsidP="007B1EE7">
      <w:pPr>
        <w:ind w:left="360"/>
        <w:jc w:val="both"/>
      </w:pPr>
    </w:p>
    <w:p w14:paraId="79E11D4B" w14:textId="4C2DB284" w:rsidR="00B3370D" w:rsidRDefault="00B3370D" w:rsidP="007B1EE7">
      <w:pPr>
        <w:ind w:left="360"/>
        <w:jc w:val="both"/>
      </w:pPr>
    </w:p>
    <w:p w14:paraId="10265DEE" w14:textId="77777777" w:rsidR="00B3370D" w:rsidRDefault="00B3370D" w:rsidP="007B1EE7">
      <w:pPr>
        <w:ind w:left="360"/>
        <w:jc w:val="both"/>
      </w:pPr>
    </w:p>
    <w:p w14:paraId="3CB9AE5D" w14:textId="3A6307F1" w:rsidR="00735FA1" w:rsidRDefault="00735FA1" w:rsidP="007B1EE7">
      <w:pPr>
        <w:ind w:left="360"/>
        <w:jc w:val="both"/>
      </w:pPr>
    </w:p>
    <w:p w14:paraId="04348072" w14:textId="77777777" w:rsidR="00735FA1" w:rsidRDefault="00735FA1" w:rsidP="007B1EE7">
      <w:pPr>
        <w:ind w:left="360"/>
        <w:jc w:val="both"/>
      </w:pPr>
    </w:p>
    <w:p w14:paraId="020EEC1E" w14:textId="4EAD6B52" w:rsidR="007524C7" w:rsidRPr="0090515A" w:rsidRDefault="007524C7" w:rsidP="0090515A">
      <w:pPr>
        <w:pStyle w:val="ListParagraph"/>
        <w:numPr>
          <w:ilvl w:val="0"/>
          <w:numId w:val="1"/>
        </w:numPr>
        <w:rPr>
          <w:b/>
          <w:bCs/>
          <w:sz w:val="28"/>
          <w:szCs w:val="28"/>
        </w:rPr>
      </w:pPr>
      <w:r w:rsidRPr="0090515A">
        <w:rPr>
          <w:b/>
          <w:bCs/>
          <w:sz w:val="28"/>
          <w:szCs w:val="28"/>
        </w:rPr>
        <w:t xml:space="preserve">Model </w:t>
      </w:r>
      <w:r w:rsidR="00600F04" w:rsidRPr="0090515A">
        <w:rPr>
          <w:b/>
          <w:bCs/>
          <w:sz w:val="28"/>
          <w:szCs w:val="28"/>
        </w:rPr>
        <w:t xml:space="preserve">Based </w:t>
      </w:r>
      <w:r w:rsidRPr="0090515A">
        <w:rPr>
          <w:b/>
          <w:bCs/>
          <w:sz w:val="28"/>
          <w:szCs w:val="28"/>
        </w:rPr>
        <w:t>Design in Simulink</w:t>
      </w:r>
    </w:p>
    <w:p w14:paraId="05F15BF6" w14:textId="17619235" w:rsidR="007524C7" w:rsidRDefault="007524C7"/>
    <w:p w14:paraId="1532CAAE" w14:textId="12E9AA4A" w:rsidR="007524C7" w:rsidRDefault="00735FA1">
      <w:r>
        <w:rPr>
          <w:noProof/>
        </w:rPr>
        <w:drawing>
          <wp:inline distT="0" distB="0" distL="0" distR="0" wp14:anchorId="72BA2D22" wp14:editId="191E882C">
            <wp:extent cx="7119461" cy="30632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 t="-559" r="11250" b="559"/>
                    <a:stretch/>
                  </pic:blipFill>
                  <pic:spPr bwMode="auto">
                    <a:xfrm>
                      <a:off x="0" y="0"/>
                      <a:ext cx="7150721" cy="3076690"/>
                    </a:xfrm>
                    <a:prstGeom prst="rect">
                      <a:avLst/>
                    </a:prstGeom>
                    <a:ln>
                      <a:noFill/>
                    </a:ln>
                    <a:extLst>
                      <a:ext uri="{53640926-AAD7-44D8-BBD7-CCE9431645EC}">
                        <a14:shadowObscured xmlns:a14="http://schemas.microsoft.com/office/drawing/2010/main"/>
                      </a:ext>
                    </a:extLst>
                  </pic:spPr>
                </pic:pic>
              </a:graphicData>
            </a:graphic>
          </wp:inline>
        </w:drawing>
      </w:r>
    </w:p>
    <w:p w14:paraId="29368E75" w14:textId="1F8E62AB" w:rsidR="00B16B22" w:rsidRDefault="00B16B22">
      <w:r>
        <w:t>Vehicle speed block controller</w:t>
      </w:r>
    </w:p>
    <w:p w14:paraId="1CBA86E7" w14:textId="62F3A45B" w:rsidR="00B16B22" w:rsidRDefault="00B16B22">
      <w:r>
        <w:rPr>
          <w:noProof/>
        </w:rPr>
        <w:drawing>
          <wp:inline distT="0" distB="0" distL="0" distR="0" wp14:anchorId="37F533F7" wp14:editId="51E9D6FE">
            <wp:extent cx="6858000" cy="30238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23870"/>
                    </a:xfrm>
                    <a:prstGeom prst="rect">
                      <a:avLst/>
                    </a:prstGeom>
                  </pic:spPr>
                </pic:pic>
              </a:graphicData>
            </a:graphic>
          </wp:inline>
        </w:drawing>
      </w:r>
    </w:p>
    <w:p w14:paraId="70C8003B" w14:textId="7FF66E40" w:rsidR="00735FA1" w:rsidRDefault="00735FA1"/>
    <w:p w14:paraId="2BF094A6" w14:textId="47836079" w:rsidR="003D306A" w:rsidRDefault="003D306A"/>
    <w:p w14:paraId="1618D654" w14:textId="51E31C39" w:rsidR="003D306A" w:rsidRDefault="003D306A"/>
    <w:p w14:paraId="10BE8A08" w14:textId="78C207C8" w:rsidR="003D306A" w:rsidRDefault="003D306A"/>
    <w:p w14:paraId="46B16A4F" w14:textId="1F482CD9" w:rsidR="003D306A" w:rsidRDefault="003D306A"/>
    <w:p w14:paraId="2EED33A3" w14:textId="5CE2AD89" w:rsidR="003D306A" w:rsidRDefault="003D306A"/>
    <w:p w14:paraId="7F2838E2" w14:textId="451B2751" w:rsidR="003D306A" w:rsidRDefault="003D306A"/>
    <w:p w14:paraId="3DC039F3" w14:textId="127BEBDB" w:rsidR="003D306A" w:rsidRDefault="003D306A"/>
    <w:p w14:paraId="3713FC76" w14:textId="14C914C9" w:rsidR="003D306A" w:rsidRDefault="003D306A"/>
    <w:p w14:paraId="012F154D" w14:textId="0650D9E2" w:rsidR="003D306A" w:rsidRDefault="003D306A"/>
    <w:p w14:paraId="66C35B56" w14:textId="6F93EC55" w:rsidR="003D306A" w:rsidRDefault="003D306A"/>
    <w:p w14:paraId="700DAA8F" w14:textId="25223DAC" w:rsidR="003D306A" w:rsidRDefault="003D306A">
      <w:pPr>
        <w:rPr>
          <w:noProof/>
        </w:rPr>
      </w:pPr>
      <w:r>
        <w:rPr>
          <w:noProof/>
        </w:rPr>
        <w:lastRenderedPageBreak/>
        <w:t>Bang-Bang Controller design</w:t>
      </w:r>
    </w:p>
    <w:p w14:paraId="18DE5DA9" w14:textId="3C78597B" w:rsidR="003D306A" w:rsidRDefault="003D306A">
      <w:r>
        <w:rPr>
          <w:noProof/>
        </w:rPr>
        <w:drawing>
          <wp:inline distT="0" distB="0" distL="0" distR="0" wp14:anchorId="6F697BBA" wp14:editId="03931424">
            <wp:extent cx="6858000" cy="280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06700"/>
                    </a:xfrm>
                    <a:prstGeom prst="rect">
                      <a:avLst/>
                    </a:prstGeom>
                  </pic:spPr>
                </pic:pic>
              </a:graphicData>
            </a:graphic>
          </wp:inline>
        </w:drawing>
      </w:r>
    </w:p>
    <w:p w14:paraId="4FD176D7" w14:textId="0F1F2C1D" w:rsidR="00A9174E" w:rsidRDefault="00A9174E">
      <w:r>
        <w:rPr>
          <w:noProof/>
        </w:rPr>
        <w:drawing>
          <wp:inline distT="0" distB="0" distL="0" distR="0" wp14:anchorId="39EC088A" wp14:editId="79B6614B">
            <wp:extent cx="7118226" cy="27965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20400" cy="2797394"/>
                    </a:xfrm>
                    <a:prstGeom prst="rect">
                      <a:avLst/>
                    </a:prstGeom>
                  </pic:spPr>
                </pic:pic>
              </a:graphicData>
            </a:graphic>
          </wp:inline>
        </w:drawing>
      </w:r>
    </w:p>
    <w:p w14:paraId="456A6940" w14:textId="001A0A6F" w:rsidR="007524C7" w:rsidRDefault="007524C7">
      <w:r>
        <w:br w:type="page"/>
      </w:r>
    </w:p>
    <w:p w14:paraId="500426E7" w14:textId="77777777" w:rsidR="00AB01A4" w:rsidRDefault="00AB01A4" w:rsidP="007B1EE7">
      <w:pPr>
        <w:ind w:left="360"/>
        <w:jc w:val="both"/>
      </w:pPr>
    </w:p>
    <w:p w14:paraId="525A1E5A" w14:textId="10A5C223" w:rsidR="00AB01A4" w:rsidRPr="00037B54" w:rsidRDefault="00AB01A4" w:rsidP="00AF3B3B">
      <w:pPr>
        <w:jc w:val="both"/>
        <w:rPr>
          <w:b/>
          <w:bCs/>
        </w:rPr>
      </w:pPr>
    </w:p>
    <w:p w14:paraId="42157748" w14:textId="719747D8" w:rsidR="00AB01A4" w:rsidRPr="0090515A" w:rsidRDefault="00AB01A4" w:rsidP="0090515A">
      <w:pPr>
        <w:pStyle w:val="ListParagraph"/>
        <w:numPr>
          <w:ilvl w:val="0"/>
          <w:numId w:val="1"/>
        </w:numPr>
        <w:rPr>
          <w:b/>
          <w:bCs/>
          <w:sz w:val="28"/>
          <w:szCs w:val="28"/>
        </w:rPr>
      </w:pPr>
      <w:r w:rsidRPr="0090515A">
        <w:rPr>
          <w:b/>
          <w:bCs/>
          <w:sz w:val="28"/>
          <w:szCs w:val="28"/>
        </w:rPr>
        <w:t>Function Call backs</w:t>
      </w:r>
    </w:p>
    <w:p w14:paraId="70981795" w14:textId="77777777" w:rsidR="005725CE" w:rsidRDefault="005725CE" w:rsidP="005725CE">
      <w:pPr>
        <w:ind w:left="360"/>
        <w:jc w:val="both"/>
      </w:pPr>
    </w:p>
    <w:p w14:paraId="3FFFA41D" w14:textId="3E9608B5" w:rsidR="009434B4" w:rsidRDefault="009434B4" w:rsidP="009434B4">
      <w:pPr>
        <w:pStyle w:val="ListParagraph"/>
        <w:rPr>
          <w:noProof/>
        </w:rPr>
      </w:pPr>
      <w:r>
        <w:rPr>
          <w:noProof/>
        </w:rPr>
        <w:t>To initialize value in workspace before simulating actual model.</w:t>
      </w:r>
      <w:r w:rsidR="00A97E78">
        <w:rPr>
          <w:noProof/>
        </w:rPr>
        <w:t xml:space="preserve"> We are intializing values like vehicle mass,speed,radius of wheel ,moment of inertia,wheel slip.</w:t>
      </w:r>
    </w:p>
    <w:p w14:paraId="1156ADED" w14:textId="28437C2D" w:rsidR="00AB01A4" w:rsidRDefault="005725CE" w:rsidP="005725CE">
      <w:pPr>
        <w:pStyle w:val="ListParagraph"/>
        <w:jc w:val="center"/>
      </w:pPr>
      <w:r>
        <w:rPr>
          <w:noProof/>
        </w:rPr>
        <w:drawing>
          <wp:inline distT="0" distB="0" distL="0" distR="0" wp14:anchorId="54E8A8EB" wp14:editId="763B5AB5">
            <wp:extent cx="6250305" cy="265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9741" cy="2660390"/>
                    </a:xfrm>
                    <a:prstGeom prst="rect">
                      <a:avLst/>
                    </a:prstGeom>
                  </pic:spPr>
                </pic:pic>
              </a:graphicData>
            </a:graphic>
          </wp:inline>
        </w:drawing>
      </w:r>
    </w:p>
    <w:p w14:paraId="473118BC" w14:textId="77777777" w:rsidR="005725CE" w:rsidRDefault="005725CE" w:rsidP="00A97E78">
      <w:pPr>
        <w:rPr>
          <w:noProof/>
        </w:rPr>
      </w:pPr>
    </w:p>
    <w:p w14:paraId="10610C44" w14:textId="77777777" w:rsidR="005725CE" w:rsidRDefault="005725CE" w:rsidP="005725CE">
      <w:pPr>
        <w:pStyle w:val="ListParagraph"/>
        <w:jc w:val="center"/>
        <w:rPr>
          <w:noProof/>
        </w:rPr>
      </w:pPr>
    </w:p>
    <w:p w14:paraId="4C0953F6" w14:textId="264F5523" w:rsidR="005725CE" w:rsidRDefault="005725CE" w:rsidP="005725CE">
      <w:pPr>
        <w:pStyle w:val="ListParagraph"/>
        <w:jc w:val="center"/>
      </w:pPr>
      <w:r>
        <w:rPr>
          <w:noProof/>
        </w:rPr>
        <w:drawing>
          <wp:inline distT="0" distB="0" distL="0" distR="0" wp14:anchorId="606E82D9" wp14:editId="5DD0382B">
            <wp:extent cx="2223145" cy="46101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889" t="-1" b="-3006"/>
                    <a:stretch/>
                  </pic:blipFill>
                  <pic:spPr bwMode="auto">
                    <a:xfrm>
                      <a:off x="0" y="0"/>
                      <a:ext cx="2236285" cy="4637348"/>
                    </a:xfrm>
                    <a:prstGeom prst="rect">
                      <a:avLst/>
                    </a:prstGeom>
                    <a:ln>
                      <a:noFill/>
                    </a:ln>
                    <a:extLst>
                      <a:ext uri="{53640926-AAD7-44D8-BBD7-CCE9431645EC}">
                        <a14:shadowObscured xmlns:a14="http://schemas.microsoft.com/office/drawing/2010/main"/>
                      </a:ext>
                    </a:extLst>
                  </pic:spPr>
                </pic:pic>
              </a:graphicData>
            </a:graphic>
          </wp:inline>
        </w:drawing>
      </w:r>
    </w:p>
    <w:p w14:paraId="4C81EA91" w14:textId="77777777" w:rsidR="00F32CF3" w:rsidRDefault="00F32CF3" w:rsidP="005725CE">
      <w:pPr>
        <w:pStyle w:val="ListParagraph"/>
        <w:jc w:val="center"/>
      </w:pPr>
    </w:p>
    <w:p w14:paraId="33A336D2" w14:textId="3507BD7C" w:rsidR="005725CE" w:rsidRPr="0090515A" w:rsidRDefault="00D7272B" w:rsidP="0090515A">
      <w:pPr>
        <w:pStyle w:val="ListParagraph"/>
        <w:numPr>
          <w:ilvl w:val="0"/>
          <w:numId w:val="1"/>
        </w:numPr>
        <w:rPr>
          <w:b/>
          <w:bCs/>
          <w:sz w:val="28"/>
          <w:szCs w:val="28"/>
        </w:rPr>
      </w:pPr>
      <w:r w:rsidRPr="0090515A">
        <w:rPr>
          <w:b/>
          <w:bCs/>
          <w:sz w:val="28"/>
          <w:szCs w:val="28"/>
        </w:rPr>
        <w:lastRenderedPageBreak/>
        <w:t>Solver Strategy</w:t>
      </w:r>
    </w:p>
    <w:p w14:paraId="78A13669" w14:textId="77777777" w:rsidR="00663743" w:rsidRDefault="00663743" w:rsidP="00D7272B">
      <w:pPr>
        <w:jc w:val="both"/>
        <w:rPr>
          <w:b/>
          <w:bCs/>
        </w:rPr>
      </w:pPr>
    </w:p>
    <w:p w14:paraId="310B7358" w14:textId="3F41F170" w:rsidR="00D7272B" w:rsidRPr="00F74CD3" w:rsidRDefault="00F769BA" w:rsidP="00D7272B">
      <w:pPr>
        <w:jc w:val="both"/>
      </w:pPr>
      <w:r w:rsidRPr="00F74CD3">
        <w:rPr>
          <w:noProof/>
        </w:rPr>
        <mc:AlternateContent>
          <mc:Choice Requires="wps">
            <w:drawing>
              <wp:anchor distT="0" distB="0" distL="114300" distR="114300" simplePos="0" relativeHeight="251663360" behindDoc="0" locked="0" layoutInCell="1" allowOverlap="1" wp14:anchorId="573ACB4E" wp14:editId="68EBBC2B">
                <wp:simplePos x="0" y="0"/>
                <wp:positionH relativeFrom="margin">
                  <wp:align>center</wp:align>
                </wp:positionH>
                <wp:positionV relativeFrom="paragraph">
                  <wp:posOffset>9525</wp:posOffset>
                </wp:positionV>
                <wp:extent cx="792480" cy="525780"/>
                <wp:effectExtent l="0" t="0" r="26670" b="26670"/>
                <wp:wrapNone/>
                <wp:docPr id="36" name="Oval 36"/>
                <wp:cNvGraphicFramePr/>
                <a:graphic xmlns:a="http://schemas.openxmlformats.org/drawingml/2006/main">
                  <a:graphicData uri="http://schemas.microsoft.com/office/word/2010/wordprocessingShape">
                    <wps:wsp>
                      <wps:cNvSpPr/>
                      <wps:spPr>
                        <a:xfrm>
                          <a:off x="0" y="0"/>
                          <a:ext cx="792480" cy="525780"/>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2E7EC" id="Oval 36" o:spid="_x0000_s1026" style="position:absolute;margin-left:0;margin-top:.75pt;width:62.4pt;height:41.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" filled="f" strokeweight="2pt">
                <v:stroke miterlimit="4" joinstyle="miter"/>
                <v:textbox inset="3pt,3pt,3pt,3pt"/>
                <w10:wrap anchorx="margin"/>
              </v:oval>
            </w:pict>
          </mc:Fallback>
        </mc:AlternateContent>
      </w:r>
      <w:r w:rsidR="00F74CD3" w:rsidRPr="00F74CD3">
        <w:t>Flowchart to choose solver</w:t>
      </w:r>
    </w:p>
    <w:p w14:paraId="5154C1C0" w14:textId="51B9899F" w:rsidR="00945F79" w:rsidRPr="00D7272B" w:rsidRDefault="00EC4E75" w:rsidP="00D7272B">
      <w:pPr>
        <w:jc w:val="both"/>
        <w:rPr>
          <w:b/>
          <w:bCs/>
        </w:rPr>
      </w:pPr>
      <w:r>
        <w:rPr>
          <w:b/>
          <w:bCs/>
          <w:noProof/>
        </w:rPr>
        <mc:AlternateContent>
          <mc:Choice Requires="wps">
            <w:drawing>
              <wp:anchor distT="0" distB="0" distL="114300" distR="114300" simplePos="0" relativeHeight="251705344" behindDoc="0" locked="0" layoutInCell="1" allowOverlap="1" wp14:anchorId="55E1784B" wp14:editId="1536210B">
                <wp:simplePos x="0" y="0"/>
                <wp:positionH relativeFrom="column">
                  <wp:posOffset>3208020</wp:posOffset>
                </wp:positionH>
                <wp:positionV relativeFrom="paragraph">
                  <wp:posOffset>4445</wp:posOffset>
                </wp:positionV>
                <wp:extent cx="495300" cy="1905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95300" cy="1905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B29805" w14:textId="6B1FE568" w:rsidR="00EC4E75" w:rsidRDefault="00EC4E75">
                            <w:r>
                              <w:t>Start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5E1784B" id="Text Box 74" o:spid="_x0000_s1027" type="#_x0000_t202" style="position:absolute;left:0;text-align:left;margin-left:252.6pt;margin-top:.35pt;width:39pt;height: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" filled="f" stroked="f" strokeweight="1pt">
                <v:stroke miterlimit="4"/>
                <v:textbox style="mso-fit-shape-to-text:t" inset="4pt,4pt,4pt,4pt">
                  <w:txbxContent>
                    <w:p w14:paraId="4CB29805" w14:textId="6B1FE568" w:rsidR="00EC4E75" w:rsidRDefault="00EC4E75">
                      <w:r>
                        <w:t>Start</w:t>
                      </w:r>
                    </w:p>
                  </w:txbxContent>
                </v:textbox>
              </v:shape>
            </w:pict>
          </mc:Fallback>
        </mc:AlternateContent>
      </w:r>
    </w:p>
    <w:p w14:paraId="2631F381" w14:textId="15AB4A81" w:rsidR="00D7272B" w:rsidRDefault="00D7272B" w:rsidP="00D7272B">
      <w:pPr>
        <w:pStyle w:val="ListParagraph"/>
      </w:pPr>
    </w:p>
    <w:p w14:paraId="3A3FBF8D" w14:textId="60D1AB79" w:rsidR="00D7272B" w:rsidRDefault="00F769BA" w:rsidP="005725CE">
      <w:pPr>
        <w:pStyle w:val="ListParagraph"/>
        <w:jc w:val="center"/>
      </w:pPr>
      <w:r>
        <w:rPr>
          <w:noProof/>
        </w:rPr>
        <mc:AlternateContent>
          <mc:Choice Requires="wps">
            <w:drawing>
              <wp:anchor distT="0" distB="0" distL="114300" distR="114300" simplePos="0" relativeHeight="251672576" behindDoc="0" locked="0" layoutInCell="1" allowOverlap="1" wp14:anchorId="27D23EDC" wp14:editId="66AC30BE">
                <wp:simplePos x="0" y="0"/>
                <wp:positionH relativeFrom="margin">
                  <wp:align>center</wp:align>
                </wp:positionH>
                <wp:positionV relativeFrom="paragraph">
                  <wp:posOffset>8255</wp:posOffset>
                </wp:positionV>
                <wp:extent cx="0" cy="388620"/>
                <wp:effectExtent l="95250" t="0" r="76200" b="49530"/>
                <wp:wrapNone/>
                <wp:docPr id="47" name="Straight Arrow Connector 47"/>
                <wp:cNvGraphicFramePr/>
                <a:graphic xmlns:a="http://schemas.openxmlformats.org/drawingml/2006/main">
                  <a:graphicData uri="http://schemas.microsoft.com/office/word/2010/wordprocessingShape">
                    <wps:wsp>
                      <wps:cNvCnPr/>
                      <wps:spPr>
                        <a:xfrm>
                          <a:off x="0" y="0"/>
                          <a:ext cx="0" cy="3886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63EFA60B" id="_x0000_t32" coordsize="21600,21600" o:spt="32" o:oned="t" path="m,l21600,21600e" filled="f">
                <v:path arrowok="t" fillok="f" o:connecttype="none"/>
                <o:lock v:ext="edit" shapetype="t"/>
              </v:shapetype>
              <v:shape id="Straight Arrow Connector 47" o:spid="_x0000_s1026" type="#_x0000_t32" style="position:absolute;margin-left:0;margin-top:.65pt;width:0;height:30.6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" strokeweight="3pt">
                <v:stroke endarrow="block" miterlimit="4" joinstyle="miter"/>
                <w10:wrap anchorx="margin"/>
              </v:shape>
            </w:pict>
          </mc:Fallback>
        </mc:AlternateContent>
      </w:r>
    </w:p>
    <w:p w14:paraId="4BD69EB8" w14:textId="369EAA31" w:rsidR="00D7272B" w:rsidRDefault="00945F79" w:rsidP="00945F79">
      <w:pPr>
        <w:pStyle w:val="ListParagraph"/>
        <w:tabs>
          <w:tab w:val="left" w:pos="5028"/>
        </w:tabs>
      </w:pPr>
      <w:r>
        <w:tab/>
      </w:r>
    </w:p>
    <w:p w14:paraId="5C730DCD" w14:textId="20337528" w:rsidR="00D7272B" w:rsidRDefault="00F769BA" w:rsidP="005725CE">
      <w:pPr>
        <w:pStyle w:val="ListParagraph"/>
        <w:jc w:val="center"/>
      </w:pPr>
      <w:r>
        <w:rPr>
          <w:noProof/>
        </w:rPr>
        <mc:AlternateContent>
          <mc:Choice Requires="wps">
            <w:drawing>
              <wp:anchor distT="0" distB="0" distL="114300" distR="114300" simplePos="0" relativeHeight="251664384" behindDoc="0" locked="0" layoutInCell="1" allowOverlap="1" wp14:anchorId="2FA9BE24" wp14:editId="5BAFDDC9">
                <wp:simplePos x="0" y="0"/>
                <wp:positionH relativeFrom="margin">
                  <wp:posOffset>2415540</wp:posOffset>
                </wp:positionH>
                <wp:positionV relativeFrom="paragraph">
                  <wp:posOffset>50800</wp:posOffset>
                </wp:positionV>
                <wp:extent cx="2045970" cy="1184910"/>
                <wp:effectExtent l="19050" t="19050" r="30480" b="34290"/>
                <wp:wrapNone/>
                <wp:docPr id="37" name="Flowchart: Decision 37"/>
                <wp:cNvGraphicFramePr/>
                <a:graphic xmlns:a="http://schemas.openxmlformats.org/drawingml/2006/main">
                  <a:graphicData uri="http://schemas.microsoft.com/office/word/2010/wordprocessingShape">
                    <wps:wsp>
                      <wps:cNvSpPr/>
                      <wps:spPr>
                        <a:xfrm>
                          <a:off x="0" y="0"/>
                          <a:ext cx="2045970" cy="118491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C40FB49" id="_x0000_t110" coordsize="21600,21600" o:spt="110" path="m10800,l,10800,10800,21600,21600,10800xe">
                <v:stroke joinstyle="miter"/>
                <v:path gradientshapeok="t" o:connecttype="rect" textboxrect="5400,5400,16200,16200"/>
              </v:shapetype>
              <v:shape id="Flowchart: Decision 37" o:spid="_x0000_s1026" type="#_x0000_t110" style="position:absolute;margin-left:190.2pt;margin-top:4pt;width:161.1pt;height:93.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" filled="f" strokeweight="2pt">
                <v:stroke miterlimit="4"/>
                <v:textbox style="mso-fit-shape-to-text:t" inset="3pt,3pt,3pt,3pt"/>
                <w10:wrap anchorx="margin"/>
              </v:shape>
            </w:pict>
          </mc:Fallback>
        </mc:AlternateContent>
      </w:r>
    </w:p>
    <w:p w14:paraId="2CD19EDD" w14:textId="56D48F67" w:rsidR="00D7272B" w:rsidRDefault="00D7272B" w:rsidP="005725CE">
      <w:pPr>
        <w:pStyle w:val="ListParagraph"/>
        <w:jc w:val="center"/>
      </w:pPr>
    </w:p>
    <w:p w14:paraId="1FB63B7C" w14:textId="5A07ED2F" w:rsidR="00D7272B" w:rsidRDefault="00D7272B" w:rsidP="005725CE">
      <w:pPr>
        <w:pStyle w:val="ListParagraph"/>
        <w:jc w:val="center"/>
      </w:pPr>
    </w:p>
    <w:p w14:paraId="0F4187D0" w14:textId="673B8FCF" w:rsidR="00D7272B" w:rsidRDefault="00F769BA" w:rsidP="005725CE">
      <w:pPr>
        <w:pStyle w:val="ListParagraph"/>
        <w:jc w:val="center"/>
      </w:pPr>
      <w:r>
        <w:rPr>
          <w:noProof/>
        </w:rPr>
        <mc:AlternateContent>
          <mc:Choice Requires="wps">
            <w:drawing>
              <wp:anchor distT="0" distB="0" distL="114300" distR="114300" simplePos="0" relativeHeight="251703296" behindDoc="0" locked="0" layoutInCell="1" allowOverlap="1" wp14:anchorId="3350ACEB" wp14:editId="3D50D680">
                <wp:simplePos x="0" y="0"/>
                <wp:positionH relativeFrom="column">
                  <wp:posOffset>4465320</wp:posOffset>
                </wp:positionH>
                <wp:positionV relativeFrom="paragraph">
                  <wp:posOffset>133350</wp:posOffset>
                </wp:positionV>
                <wp:extent cx="0" cy="601980"/>
                <wp:effectExtent l="95250" t="0" r="57150" b="45720"/>
                <wp:wrapNone/>
                <wp:docPr id="72" name="Straight Arrow Connector 72"/>
                <wp:cNvGraphicFramePr/>
                <a:graphic xmlns:a="http://schemas.openxmlformats.org/drawingml/2006/main">
                  <a:graphicData uri="http://schemas.microsoft.com/office/word/2010/wordprocessingShape">
                    <wps:wsp>
                      <wps:cNvCnPr/>
                      <wps:spPr>
                        <a:xfrm>
                          <a:off x="0" y="0"/>
                          <a:ext cx="0" cy="6019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3626CE82" id="Straight Arrow Connector 72" o:spid="_x0000_s1026" type="#_x0000_t32" style="position:absolute;margin-left:351.6pt;margin-top:10.5pt;width:0;height:47.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" strokeweight="3pt">
                <v:stroke endarrow="block" miterlimit="4" joinstyle="miter"/>
              </v:shape>
            </w:pict>
          </mc:Fallback>
        </mc:AlternateContent>
      </w:r>
      <w:r>
        <w:rPr>
          <w:noProof/>
        </w:rPr>
        <mc:AlternateContent>
          <mc:Choice Requires="wps">
            <w:drawing>
              <wp:anchor distT="0" distB="0" distL="114300" distR="114300" simplePos="0" relativeHeight="251701248" behindDoc="0" locked="0" layoutInCell="1" allowOverlap="1" wp14:anchorId="7CF0864D" wp14:editId="136FF72D">
                <wp:simplePos x="0" y="0"/>
                <wp:positionH relativeFrom="column">
                  <wp:posOffset>2423160</wp:posOffset>
                </wp:positionH>
                <wp:positionV relativeFrom="paragraph">
                  <wp:posOffset>140970</wp:posOffset>
                </wp:positionV>
                <wp:extent cx="0" cy="601980"/>
                <wp:effectExtent l="95250" t="0" r="57150" b="45720"/>
                <wp:wrapNone/>
                <wp:docPr id="70" name="Straight Arrow Connector 70"/>
                <wp:cNvGraphicFramePr/>
                <a:graphic xmlns:a="http://schemas.openxmlformats.org/drawingml/2006/main">
                  <a:graphicData uri="http://schemas.microsoft.com/office/word/2010/wordprocessingShape">
                    <wps:wsp>
                      <wps:cNvCnPr/>
                      <wps:spPr>
                        <a:xfrm>
                          <a:off x="0" y="0"/>
                          <a:ext cx="0" cy="6019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3B82EF4" id="Straight Arrow Connector 70" o:spid="_x0000_s1026" type="#_x0000_t32" style="position:absolute;margin-left:190.8pt;margin-top:11.1pt;width:0;height:47.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" strokeweight="3pt">
                <v:stroke endarrow="block" miterlimit="4" joinstyle="miter"/>
              </v:shape>
            </w:pict>
          </mc:Fallback>
        </mc:AlternateContent>
      </w:r>
      <w:r>
        <w:rPr>
          <w:noProof/>
        </w:rPr>
        <mc:AlternateContent>
          <mc:Choice Requires="wps">
            <w:drawing>
              <wp:anchor distT="0" distB="0" distL="114300" distR="114300" simplePos="0" relativeHeight="251665408" behindDoc="0" locked="0" layoutInCell="1" allowOverlap="1" wp14:anchorId="31ECA069" wp14:editId="68AA36FC">
                <wp:simplePos x="0" y="0"/>
                <wp:positionH relativeFrom="column">
                  <wp:posOffset>2301240</wp:posOffset>
                </wp:positionH>
                <wp:positionV relativeFrom="paragraph">
                  <wp:posOffset>11430</wp:posOffset>
                </wp:positionV>
                <wp:extent cx="1836420" cy="2743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36420" cy="274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77DAF4D" w14:textId="77777777" w:rsidR="007E38C0" w:rsidRDefault="007E38C0" w:rsidP="007E38C0">
                            <w:pPr>
                              <w:pStyle w:val="ListParagraph"/>
                              <w:tabs>
                                <w:tab w:val="left" w:pos="5112"/>
                              </w:tabs>
                            </w:pPr>
                            <w:r>
                              <w:t>Convert to C code?</w:t>
                            </w:r>
                          </w:p>
                          <w:p w14:paraId="3DEFCF8B" w14:textId="77777777" w:rsidR="007E38C0" w:rsidRDefault="007E38C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1ECA069" id="Text Box 38" o:spid="_x0000_s1028" type="#_x0000_t202" style="position:absolute;left:0;text-align:left;margin-left:181.2pt;margin-top:.9pt;width:144.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" filled="f" stroked="f" strokeweight="1pt">
                <v:stroke miterlimit="4"/>
                <v:textbox style="mso-fit-shape-to-text:t" inset="4pt,4pt,4pt,4pt">
                  <w:txbxContent>
                    <w:p w14:paraId="077DAF4D" w14:textId="77777777" w:rsidR="007E38C0" w:rsidRDefault="007E38C0" w:rsidP="007E38C0">
                      <w:pPr>
                        <w:pStyle w:val="ListParagraph"/>
                        <w:tabs>
                          <w:tab w:val="left" w:pos="5112"/>
                        </w:tabs>
                      </w:pPr>
                      <w:r>
                        <w:t>Convert to C code?</w:t>
                      </w:r>
                    </w:p>
                    <w:p w14:paraId="3DEFCF8B" w14:textId="77777777" w:rsidR="007E38C0" w:rsidRDefault="007E38C0"/>
                  </w:txbxContent>
                </v:textbox>
              </v:shape>
            </w:pict>
          </mc:Fallback>
        </mc:AlternateContent>
      </w:r>
    </w:p>
    <w:p w14:paraId="12403758" w14:textId="2F47A563" w:rsidR="00D7272B" w:rsidRDefault="00F769BA" w:rsidP="005725CE">
      <w:pPr>
        <w:pStyle w:val="ListParagraph"/>
        <w:jc w:val="center"/>
      </w:pPr>
      <w:r>
        <w:rPr>
          <w:noProof/>
        </w:rPr>
        <mc:AlternateContent>
          <mc:Choice Requires="wps">
            <w:drawing>
              <wp:anchor distT="0" distB="0" distL="114300" distR="114300" simplePos="0" relativeHeight="251673600" behindDoc="0" locked="0" layoutInCell="1" allowOverlap="1" wp14:anchorId="5EF993A7" wp14:editId="07CC049D">
                <wp:simplePos x="0" y="0"/>
                <wp:positionH relativeFrom="column">
                  <wp:posOffset>2072640</wp:posOffset>
                </wp:positionH>
                <wp:positionV relativeFrom="paragraph">
                  <wp:posOffset>66675</wp:posOffset>
                </wp:positionV>
                <wp:extent cx="525780" cy="25908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25780" cy="2590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9275365" w14:textId="708112ED" w:rsidR="003966E4" w:rsidRDefault="003966E4">
                            <w:r>
                              <w:t>yes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EF993A7" id="Text Box 48" o:spid="_x0000_s1029" type="#_x0000_t202" style="position:absolute;left:0;text-align:left;margin-left:163.2pt;margin-top:5.25pt;width:41.4pt;height:2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" filled="f" stroked="f" strokeweight="1pt">
                <v:stroke miterlimit="4"/>
                <v:textbox style="mso-fit-shape-to-text:t" inset="4pt,4pt,4pt,4pt">
                  <w:txbxContent>
                    <w:p w14:paraId="69275365" w14:textId="708112ED" w:rsidR="003966E4" w:rsidRDefault="003966E4">
                      <w:r>
                        <w:t>yes</w:t>
                      </w:r>
                    </w:p>
                  </w:txbxContent>
                </v:textbox>
              </v:shape>
            </w:pict>
          </mc:Fallback>
        </mc:AlternateContent>
      </w:r>
    </w:p>
    <w:p w14:paraId="146B087D" w14:textId="70387125" w:rsidR="00D7272B" w:rsidRDefault="00F769BA" w:rsidP="005725CE">
      <w:pPr>
        <w:pStyle w:val="ListParagraph"/>
        <w:jc w:val="center"/>
      </w:pPr>
      <w:r>
        <w:rPr>
          <w:noProof/>
        </w:rPr>
        <mc:AlternateContent>
          <mc:Choice Requires="wps">
            <w:drawing>
              <wp:anchor distT="0" distB="0" distL="114300" distR="114300" simplePos="0" relativeHeight="251674624" behindDoc="0" locked="0" layoutInCell="1" allowOverlap="1" wp14:anchorId="18B86463" wp14:editId="46F172E5">
                <wp:simplePos x="0" y="0"/>
                <wp:positionH relativeFrom="column">
                  <wp:posOffset>4602480</wp:posOffset>
                </wp:positionH>
                <wp:positionV relativeFrom="paragraph">
                  <wp:posOffset>30480</wp:posOffset>
                </wp:positionV>
                <wp:extent cx="411480" cy="17526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11480" cy="1752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23C881" w14:textId="153B27E7" w:rsidR="003966E4" w:rsidRDefault="003966E4">
                            <w:r>
                              <w:t>No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8B86463" id="Text Box 49" o:spid="_x0000_s1030" type="#_x0000_t202" style="position:absolute;left:0;text-align:left;margin-left:362.4pt;margin-top:2.4pt;width:32.4pt;height:13.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" filled="f" stroked="f" strokeweight="1pt">
                <v:stroke miterlimit="4"/>
                <v:textbox style="mso-fit-shape-to-text:t" inset="4pt,4pt,4pt,4pt">
                  <w:txbxContent>
                    <w:p w14:paraId="4A23C881" w14:textId="153B27E7" w:rsidR="003966E4" w:rsidRDefault="003966E4">
                      <w:r>
                        <w:t>No</w:t>
                      </w:r>
                    </w:p>
                  </w:txbxContent>
                </v:textbox>
              </v:shape>
            </w:pict>
          </mc:Fallback>
        </mc:AlternateContent>
      </w:r>
    </w:p>
    <w:p w14:paraId="28404D36" w14:textId="152AF7C8" w:rsidR="00D7272B" w:rsidRDefault="00F769BA" w:rsidP="005725CE">
      <w:pPr>
        <w:pStyle w:val="ListParagraph"/>
        <w:jc w:val="center"/>
      </w:pPr>
      <w:r>
        <w:rPr>
          <w:noProof/>
        </w:rPr>
        <mc:AlternateContent>
          <mc:Choice Requires="wps">
            <w:drawing>
              <wp:anchor distT="0" distB="0" distL="114300" distR="114300" simplePos="0" relativeHeight="251669504" behindDoc="0" locked="0" layoutInCell="1" allowOverlap="1" wp14:anchorId="0962E180" wp14:editId="647D5531">
                <wp:simplePos x="0" y="0"/>
                <wp:positionH relativeFrom="column">
                  <wp:posOffset>4469130</wp:posOffset>
                </wp:positionH>
                <wp:positionV relativeFrom="paragraph">
                  <wp:posOffset>86360</wp:posOffset>
                </wp:positionV>
                <wp:extent cx="1470660" cy="73914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0660" cy="7391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01804D" w14:textId="422B24AC" w:rsidR="00062207" w:rsidRDefault="00062207">
                            <w:r>
                              <w:t>Variable step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2E180" id="Text Box 41" o:spid="_x0000_s1031" type="#_x0000_t202" style="position:absolute;left:0;text-align:left;margin-left:351.9pt;margin-top:6.8pt;width:115.8pt;height:5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" filled="f" stroked="f" strokeweight="1pt">
                <v:stroke miterlimit="4"/>
                <v:textbox inset="4pt,4pt,4pt,4pt">
                  <w:txbxContent>
                    <w:p w14:paraId="4A01804D" w14:textId="422B24AC" w:rsidR="00062207" w:rsidRDefault="00062207">
                      <w:r>
                        <w:t>Variable step solver</w:t>
                      </w:r>
                    </w:p>
                  </w:txbxContent>
                </v:textbox>
              </v:shape>
            </w:pict>
          </mc:Fallback>
        </mc:AlternateContent>
      </w:r>
    </w:p>
    <w:p w14:paraId="4D5EC3FF" w14:textId="33C12EBE" w:rsidR="00D7272B" w:rsidRDefault="00F769BA" w:rsidP="005725CE">
      <w:pPr>
        <w:pStyle w:val="ListParagraph"/>
        <w:jc w:val="center"/>
      </w:pPr>
      <w:r>
        <w:rPr>
          <w:noProof/>
        </w:rPr>
        <mc:AlternateContent>
          <mc:Choice Requires="wps">
            <w:drawing>
              <wp:anchor distT="0" distB="0" distL="114300" distR="114300" simplePos="0" relativeHeight="251704320" behindDoc="0" locked="0" layoutInCell="1" allowOverlap="1" wp14:anchorId="5B308F4F" wp14:editId="14A4F895">
                <wp:simplePos x="0" y="0"/>
                <wp:positionH relativeFrom="column">
                  <wp:posOffset>1135380</wp:posOffset>
                </wp:positionH>
                <wp:positionV relativeFrom="paragraph">
                  <wp:posOffset>149225</wp:posOffset>
                </wp:positionV>
                <wp:extent cx="1249680" cy="39624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249680" cy="3962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F86426C" w14:textId="157AEB24" w:rsidR="00F769BA" w:rsidRDefault="00F769BA">
                            <w:r>
                              <w:t>Fixed step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B308F4F" id="Text Box 73" o:spid="_x0000_s1032" type="#_x0000_t202" style="position:absolute;left:0;text-align:left;margin-left:89.4pt;margin-top:11.75pt;width:98.4pt;height:3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" filled="f" stroked="f" strokeweight="1pt">
                <v:stroke miterlimit="4"/>
                <v:textbox style="mso-fit-shape-to-text:t" inset="4pt,4pt,4pt,4pt">
                  <w:txbxContent>
                    <w:p w14:paraId="4F86426C" w14:textId="157AEB24" w:rsidR="00F769BA" w:rsidRDefault="00F769BA">
                      <w:r>
                        <w:t>Fixed step solver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EFFF6B1" wp14:editId="76D9A7F9">
                <wp:simplePos x="0" y="0"/>
                <wp:positionH relativeFrom="column">
                  <wp:posOffset>4389120</wp:posOffset>
                </wp:positionH>
                <wp:positionV relativeFrom="paragraph">
                  <wp:posOffset>34925</wp:posOffset>
                </wp:positionV>
                <wp:extent cx="1676400" cy="640080"/>
                <wp:effectExtent l="0" t="0" r="19050" b="26670"/>
                <wp:wrapNone/>
                <wp:docPr id="40" name="Flowchart: Process 40"/>
                <wp:cNvGraphicFramePr/>
                <a:graphic xmlns:a="http://schemas.openxmlformats.org/drawingml/2006/main">
                  <a:graphicData uri="http://schemas.microsoft.com/office/word/2010/wordprocessingShape">
                    <wps:wsp>
                      <wps:cNvSpPr/>
                      <wps:spPr>
                        <a:xfrm>
                          <a:off x="0" y="0"/>
                          <a:ext cx="1676400" cy="64008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B7DC8" id="_x0000_t109" coordsize="21600,21600" o:spt="109" path="m,l,21600r21600,l21600,xe">
                <v:stroke joinstyle="miter"/>
                <v:path gradientshapeok="t" o:connecttype="rect"/>
              </v:shapetype>
              <v:shape id="Flowchart: Process 40" o:spid="_x0000_s1026" type="#_x0000_t109" style="position:absolute;margin-left:345.6pt;margin-top:2.75pt;width:132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" filled="f" strokeweight="2pt">
                <v:stroke miterlimit="4"/>
                <v:textbox inset="3pt,3pt,3pt,3pt"/>
              </v:shape>
            </w:pict>
          </mc:Fallback>
        </mc:AlternateContent>
      </w:r>
      <w:r>
        <w:rPr>
          <w:noProof/>
        </w:rPr>
        <mc:AlternateContent>
          <mc:Choice Requires="wps">
            <w:drawing>
              <wp:anchor distT="0" distB="0" distL="114300" distR="114300" simplePos="0" relativeHeight="251666432" behindDoc="0" locked="0" layoutInCell="1" allowOverlap="1" wp14:anchorId="42931700" wp14:editId="13AB0B59">
                <wp:simplePos x="0" y="0"/>
                <wp:positionH relativeFrom="column">
                  <wp:posOffset>1005840</wp:posOffset>
                </wp:positionH>
                <wp:positionV relativeFrom="paragraph">
                  <wp:posOffset>50165</wp:posOffset>
                </wp:positionV>
                <wp:extent cx="1504950" cy="624840"/>
                <wp:effectExtent l="0" t="0" r="19050" b="22860"/>
                <wp:wrapNone/>
                <wp:docPr id="39" name="Flowchart: Process 39"/>
                <wp:cNvGraphicFramePr/>
                <a:graphic xmlns:a="http://schemas.openxmlformats.org/drawingml/2006/main">
                  <a:graphicData uri="http://schemas.microsoft.com/office/word/2010/wordprocessingShape">
                    <wps:wsp>
                      <wps:cNvSpPr/>
                      <wps:spPr>
                        <a:xfrm>
                          <a:off x="0" y="0"/>
                          <a:ext cx="1504950" cy="62484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3EEA" id="Flowchart: Process 39" o:spid="_x0000_s1026" type="#_x0000_t109" style="position:absolute;margin-left:79.2pt;margin-top:3.95pt;width:118.5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" filled="f" strokeweight="2pt">
                <v:stroke miterlimit="4"/>
                <v:textbox inset="3pt,3pt,3pt,3pt"/>
              </v:shape>
            </w:pict>
          </mc:Fallback>
        </mc:AlternateContent>
      </w:r>
    </w:p>
    <w:p w14:paraId="42BAACE2" w14:textId="4662B628" w:rsidR="00D7272B" w:rsidRDefault="00D7272B" w:rsidP="005725CE">
      <w:pPr>
        <w:pStyle w:val="ListParagraph"/>
        <w:jc w:val="center"/>
      </w:pPr>
    </w:p>
    <w:p w14:paraId="713CF49D" w14:textId="2CBEDA1F" w:rsidR="00D7272B" w:rsidRDefault="00D7272B" w:rsidP="005725CE">
      <w:pPr>
        <w:pStyle w:val="ListParagraph"/>
        <w:jc w:val="center"/>
      </w:pPr>
    </w:p>
    <w:p w14:paraId="53FAE7CE" w14:textId="1A3856BD" w:rsidR="00D7272B" w:rsidRDefault="00945A46" w:rsidP="005725CE">
      <w:pPr>
        <w:pStyle w:val="ListParagraph"/>
        <w:jc w:val="center"/>
      </w:pPr>
      <w:r>
        <w:rPr>
          <w:noProof/>
        </w:rPr>
        <mc:AlternateContent>
          <mc:Choice Requires="wps">
            <w:drawing>
              <wp:anchor distT="0" distB="0" distL="114300" distR="114300" simplePos="0" relativeHeight="251682816" behindDoc="0" locked="0" layoutInCell="1" allowOverlap="1" wp14:anchorId="7105EACB" wp14:editId="10D283EA">
                <wp:simplePos x="0" y="0"/>
                <wp:positionH relativeFrom="column">
                  <wp:posOffset>5113020</wp:posOffset>
                </wp:positionH>
                <wp:positionV relativeFrom="paragraph">
                  <wp:posOffset>163195</wp:posOffset>
                </wp:positionV>
                <wp:extent cx="0" cy="541020"/>
                <wp:effectExtent l="95250" t="0" r="57150" b="49530"/>
                <wp:wrapNone/>
                <wp:docPr id="56" name="Straight Arrow Connector 56"/>
                <wp:cNvGraphicFramePr/>
                <a:graphic xmlns:a="http://schemas.openxmlformats.org/drawingml/2006/main">
                  <a:graphicData uri="http://schemas.microsoft.com/office/word/2010/wordprocessingShape">
                    <wps:wsp>
                      <wps:cNvCnPr/>
                      <wps:spPr>
                        <a:xfrm>
                          <a:off x="0" y="0"/>
                          <a:ext cx="0" cy="5410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9E26611" id="Straight Arrow Connector 56" o:spid="_x0000_s1026" type="#_x0000_t32" style="position:absolute;margin-left:402.6pt;margin-top:12.85pt;width:0;height:42.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" strokeweight="3pt">
                <v:stroke endarrow="block" miterlimit="4" joinstyle="miter"/>
              </v:shape>
            </w:pict>
          </mc:Fallback>
        </mc:AlternateContent>
      </w:r>
    </w:p>
    <w:p w14:paraId="00276FE4" w14:textId="5724214A" w:rsidR="00D7272B" w:rsidRDefault="002F4A90" w:rsidP="005725CE">
      <w:pPr>
        <w:pStyle w:val="ListParagraph"/>
        <w:jc w:val="center"/>
      </w:pPr>
      <w:r>
        <w:rPr>
          <w:noProof/>
        </w:rPr>
        <mc:AlternateContent>
          <mc:Choice Requires="wps">
            <w:drawing>
              <wp:anchor distT="0" distB="0" distL="114300" distR="114300" simplePos="0" relativeHeight="251681792" behindDoc="0" locked="0" layoutInCell="1" allowOverlap="1" wp14:anchorId="1512C2B4" wp14:editId="3A5A7FAB">
                <wp:simplePos x="0" y="0"/>
                <wp:positionH relativeFrom="column">
                  <wp:posOffset>1657350</wp:posOffset>
                </wp:positionH>
                <wp:positionV relativeFrom="paragraph">
                  <wp:posOffset>8890</wp:posOffset>
                </wp:positionV>
                <wp:extent cx="0" cy="617220"/>
                <wp:effectExtent l="95250" t="0" r="57150" b="49530"/>
                <wp:wrapNone/>
                <wp:docPr id="54" name="Straight Arrow Connector 54"/>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E19720E" id="Straight Arrow Connector 54" o:spid="_x0000_s1026" type="#_x0000_t32" style="position:absolute;margin-left:130.5pt;margin-top:.7pt;width:0;height:48.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" strokeweight="3pt">
                <v:stroke endarrow="block" miterlimit="4" joinstyle="miter"/>
              </v:shape>
            </w:pict>
          </mc:Fallback>
        </mc:AlternateContent>
      </w:r>
    </w:p>
    <w:p w14:paraId="7B6CC0FB" w14:textId="644FFC74" w:rsidR="00D7272B" w:rsidRDefault="00D7272B" w:rsidP="005725CE">
      <w:pPr>
        <w:pStyle w:val="ListParagraph"/>
        <w:jc w:val="center"/>
      </w:pPr>
    </w:p>
    <w:p w14:paraId="73A0F33D" w14:textId="02DB786B" w:rsidR="00D7272B" w:rsidRDefault="00062207" w:rsidP="00062207">
      <w:pPr>
        <w:pStyle w:val="ListParagraph"/>
        <w:tabs>
          <w:tab w:val="left" w:pos="1620"/>
        </w:tabs>
      </w:pPr>
      <w:r>
        <w:tab/>
      </w:r>
    </w:p>
    <w:p w14:paraId="22AB9E55" w14:textId="38A75FE3" w:rsidR="00D7272B" w:rsidRDefault="00714C04" w:rsidP="005725CE">
      <w:pPr>
        <w:pStyle w:val="ListParagraph"/>
        <w:jc w:val="center"/>
      </w:pPr>
      <w:r>
        <w:rPr>
          <w:noProof/>
        </w:rPr>
        <mc:AlternateContent>
          <mc:Choice Requires="wps">
            <w:drawing>
              <wp:anchor distT="0" distB="0" distL="114300" distR="114300" simplePos="0" relativeHeight="251675648" behindDoc="0" locked="0" layoutInCell="1" allowOverlap="1" wp14:anchorId="5DF24F4B" wp14:editId="54A27504">
                <wp:simplePos x="0" y="0"/>
                <wp:positionH relativeFrom="column">
                  <wp:posOffset>4312920</wp:posOffset>
                </wp:positionH>
                <wp:positionV relativeFrom="paragraph">
                  <wp:posOffset>11430</wp:posOffset>
                </wp:positionV>
                <wp:extent cx="1706880" cy="1062990"/>
                <wp:effectExtent l="19050" t="19050" r="45720" b="41910"/>
                <wp:wrapNone/>
                <wp:docPr id="50" name="Flowchart: Decision 50"/>
                <wp:cNvGraphicFramePr/>
                <a:graphic xmlns:a="http://schemas.openxmlformats.org/drawingml/2006/main">
                  <a:graphicData uri="http://schemas.microsoft.com/office/word/2010/wordprocessingShape">
                    <wps:wsp>
                      <wps:cNvSpPr/>
                      <wps:spPr>
                        <a:xfrm>
                          <a:off x="0" y="0"/>
                          <a:ext cx="1706880" cy="106299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4B87" id="Flowchart: Decision 50" o:spid="_x0000_s1026" type="#_x0000_t110" style="position:absolute;margin-left:339.6pt;margin-top:.9pt;width:134.4pt;height:8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" filled="f" strokeweight="2pt">
                <v:stroke miterlimit="4"/>
                <v:textbox inset="3pt,3pt,3pt,3pt"/>
              </v:shape>
            </w:pict>
          </mc:Fallback>
        </mc:AlternateContent>
      </w:r>
      <w:r w:rsidR="0025613D">
        <w:rPr>
          <w:noProof/>
        </w:rPr>
        <mc:AlternateContent>
          <mc:Choice Requires="wps">
            <w:drawing>
              <wp:anchor distT="0" distB="0" distL="114300" distR="114300" simplePos="0" relativeHeight="251677696" behindDoc="0" locked="0" layoutInCell="1" allowOverlap="1" wp14:anchorId="412BDE34" wp14:editId="057DC303">
                <wp:simplePos x="0" y="0"/>
                <wp:positionH relativeFrom="column">
                  <wp:posOffset>720090</wp:posOffset>
                </wp:positionH>
                <wp:positionV relativeFrom="paragraph">
                  <wp:posOffset>102870</wp:posOffset>
                </wp:positionV>
                <wp:extent cx="1832610" cy="1101090"/>
                <wp:effectExtent l="19050" t="19050" r="34290" b="41910"/>
                <wp:wrapNone/>
                <wp:docPr id="51" name="Flowchart: Decision 51"/>
                <wp:cNvGraphicFramePr/>
                <a:graphic xmlns:a="http://schemas.openxmlformats.org/drawingml/2006/main">
                  <a:graphicData uri="http://schemas.microsoft.com/office/word/2010/wordprocessingShape">
                    <wps:wsp>
                      <wps:cNvSpPr/>
                      <wps:spPr>
                        <a:xfrm>
                          <a:off x="0" y="0"/>
                          <a:ext cx="1832610" cy="110109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66F68" id="Flowchart: Decision 51" o:spid="_x0000_s1026" type="#_x0000_t110" style="position:absolute;margin-left:56.7pt;margin-top:8.1pt;width:144.3pt;height:86.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" filled="f" strokeweight="2pt">
                <v:stroke miterlimit="4"/>
                <v:textbox inset="3pt,3pt,3pt,3pt"/>
              </v:shape>
            </w:pict>
          </mc:Fallback>
        </mc:AlternateContent>
      </w:r>
      <w:r w:rsidR="00062207">
        <w:t xml:space="preserve">                        </w:t>
      </w:r>
    </w:p>
    <w:p w14:paraId="0CFAA915" w14:textId="61F6F555" w:rsidR="00D7272B" w:rsidRDefault="0025613D" w:rsidP="00062207">
      <w:pPr>
        <w:pStyle w:val="ListParagraph"/>
        <w:tabs>
          <w:tab w:val="left" w:pos="2232"/>
        </w:tabs>
      </w:pPr>
      <w:r>
        <w:rPr>
          <w:noProof/>
        </w:rPr>
        <mc:AlternateContent>
          <mc:Choice Requires="wps">
            <w:drawing>
              <wp:anchor distT="0" distB="0" distL="114300" distR="114300" simplePos="0" relativeHeight="251680768" behindDoc="0" locked="0" layoutInCell="1" allowOverlap="1" wp14:anchorId="5192DE81" wp14:editId="4C987050">
                <wp:simplePos x="0" y="0"/>
                <wp:positionH relativeFrom="column">
                  <wp:posOffset>4640580</wp:posOffset>
                </wp:positionH>
                <wp:positionV relativeFrom="paragraph">
                  <wp:posOffset>154305</wp:posOffset>
                </wp:positionV>
                <wp:extent cx="1234440" cy="22098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234440" cy="2209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B3F887E" w14:textId="77777777" w:rsidR="009D5048" w:rsidRDefault="009D5048" w:rsidP="009D5048">
                            <w:r>
                              <w:t>Continuous or 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192DE81" id="Text Box 53" o:spid="_x0000_s1033" type="#_x0000_t202" style="position:absolute;left:0;text-align:left;margin-left:365.4pt;margin-top:12.15pt;width:97.2pt;height:17.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" filled="f" stroked="f" strokeweight="1pt">
                <v:stroke miterlimit="4"/>
                <v:textbox style="mso-fit-shape-to-text:t" inset="4pt,4pt,4pt,4pt">
                  <w:txbxContent>
                    <w:p w14:paraId="7B3F887E" w14:textId="77777777" w:rsidR="009D5048" w:rsidRDefault="009D5048" w:rsidP="009D5048">
                      <w:r>
                        <w:t>Continuous or discrete?</w:t>
                      </w:r>
                    </w:p>
                  </w:txbxContent>
                </v:textbox>
              </v:shape>
            </w:pict>
          </mc:Fallback>
        </mc:AlternateContent>
      </w:r>
      <w:r w:rsidR="00062207">
        <w:tab/>
      </w:r>
    </w:p>
    <w:p w14:paraId="21DFC4EF" w14:textId="736829C2" w:rsidR="00D7272B" w:rsidRDefault="00714C04" w:rsidP="005725CE">
      <w:pPr>
        <w:pStyle w:val="ListParagraph"/>
        <w:jc w:val="center"/>
      </w:pPr>
      <w:r>
        <w:rPr>
          <w:noProof/>
        </w:rPr>
        <mc:AlternateContent>
          <mc:Choice Requires="wps">
            <w:drawing>
              <wp:anchor distT="0" distB="0" distL="114300" distR="114300" simplePos="0" relativeHeight="251714560" behindDoc="0" locked="0" layoutInCell="1" allowOverlap="1" wp14:anchorId="33236577" wp14:editId="521D2079">
                <wp:simplePos x="0" y="0"/>
                <wp:positionH relativeFrom="column">
                  <wp:posOffset>7707630</wp:posOffset>
                </wp:positionH>
                <wp:positionV relativeFrom="paragraph">
                  <wp:posOffset>233045</wp:posOffset>
                </wp:positionV>
                <wp:extent cx="0" cy="617220"/>
                <wp:effectExtent l="95250" t="0" r="57150" b="49530"/>
                <wp:wrapNone/>
                <wp:docPr id="80" name="Straight Arrow Connector 80"/>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DDA420D" id="Straight Arrow Connector 80" o:spid="_x0000_s1026" type="#_x0000_t32" style="position:absolute;margin-left:606.9pt;margin-top:18.35pt;width:0;height:48.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" strokeweight="3pt">
                <v:stroke endarrow="block" miterlimit="4" joinstyle="miter"/>
              </v:shape>
            </w:pict>
          </mc:Fallback>
        </mc:AlternateContent>
      </w:r>
      <w:r w:rsidR="0025613D">
        <w:rPr>
          <w:noProof/>
        </w:rPr>
        <mc:AlternateContent>
          <mc:Choice Requires="wps">
            <w:drawing>
              <wp:anchor distT="0" distB="0" distL="114300" distR="114300" simplePos="0" relativeHeight="251678720" behindDoc="0" locked="0" layoutInCell="1" allowOverlap="1" wp14:anchorId="1C4CC00D" wp14:editId="14307297">
                <wp:simplePos x="0" y="0"/>
                <wp:positionH relativeFrom="column">
                  <wp:posOffset>1135380</wp:posOffset>
                </wp:positionH>
                <wp:positionV relativeFrom="paragraph">
                  <wp:posOffset>99695</wp:posOffset>
                </wp:positionV>
                <wp:extent cx="1234440" cy="22098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234440" cy="2209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A318DCC" w14:textId="296B311C" w:rsidR="009D5048" w:rsidRDefault="009D5048">
                            <w:r>
                              <w:t>Continuous or 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C4CC00D" id="Text Box 52" o:spid="_x0000_s1034" type="#_x0000_t202" style="position:absolute;left:0;text-align:left;margin-left:89.4pt;margin-top:7.85pt;width:97.2pt;height:17.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" filled="f" stroked="f" strokeweight="1pt">
                <v:stroke miterlimit="4"/>
                <v:textbox style="mso-fit-shape-to-text:t" inset="4pt,4pt,4pt,4pt">
                  <w:txbxContent>
                    <w:p w14:paraId="6A318DCC" w14:textId="296B311C" w:rsidR="009D5048" w:rsidRDefault="009D5048">
                      <w:r>
                        <w:t>Continuous or discrete?</w:t>
                      </w:r>
                    </w:p>
                  </w:txbxContent>
                </v:textbox>
              </v:shape>
            </w:pict>
          </mc:Fallback>
        </mc:AlternateContent>
      </w:r>
    </w:p>
    <w:p w14:paraId="3A06C8F0" w14:textId="5C3E45EB" w:rsidR="00D7272B" w:rsidRDefault="00714C04" w:rsidP="005725CE">
      <w:pPr>
        <w:pStyle w:val="ListParagraph"/>
        <w:jc w:val="center"/>
      </w:pPr>
      <w:r>
        <w:rPr>
          <w:noProof/>
        </w:rPr>
        <mc:AlternateContent>
          <mc:Choice Requires="wps">
            <w:drawing>
              <wp:anchor distT="0" distB="0" distL="114300" distR="114300" simplePos="0" relativeHeight="251716608" behindDoc="0" locked="0" layoutInCell="1" allowOverlap="1" wp14:anchorId="5C0D20DC" wp14:editId="0A44B204">
                <wp:simplePos x="0" y="0"/>
                <wp:positionH relativeFrom="column">
                  <wp:posOffset>6042660</wp:posOffset>
                </wp:positionH>
                <wp:positionV relativeFrom="paragraph">
                  <wp:posOffset>55880</wp:posOffset>
                </wp:positionV>
                <wp:extent cx="0" cy="716280"/>
                <wp:effectExtent l="95250" t="0" r="95250" b="45720"/>
                <wp:wrapNone/>
                <wp:docPr id="82" name="Straight Arrow Connector 82"/>
                <wp:cNvGraphicFramePr/>
                <a:graphic xmlns:a="http://schemas.openxmlformats.org/drawingml/2006/main">
                  <a:graphicData uri="http://schemas.microsoft.com/office/word/2010/wordprocessingShape">
                    <wps:wsp>
                      <wps:cNvCnPr/>
                      <wps:spPr>
                        <a:xfrm>
                          <a:off x="0" y="0"/>
                          <a:ext cx="0" cy="7162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738D067" id="Straight Arrow Connector 82" o:spid="_x0000_s1026" type="#_x0000_t32" style="position:absolute;margin-left:475.8pt;margin-top:4.4pt;width:0;height:56.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" strokeweight="3pt">
                <v:stroke endarrow="block" miterlimit="4" joinstyle="miter"/>
              </v:shape>
            </w:pict>
          </mc:Fallback>
        </mc:AlternateContent>
      </w:r>
      <w:r>
        <w:rPr>
          <w:noProof/>
        </w:rPr>
        <mc:AlternateContent>
          <mc:Choice Requires="wps">
            <w:drawing>
              <wp:anchor distT="0" distB="0" distL="114300" distR="114300" simplePos="0" relativeHeight="251715584" behindDoc="0" locked="0" layoutInCell="1" allowOverlap="1" wp14:anchorId="42E609A2" wp14:editId="7691F8C6">
                <wp:simplePos x="0" y="0"/>
                <wp:positionH relativeFrom="column">
                  <wp:posOffset>4312920</wp:posOffset>
                </wp:positionH>
                <wp:positionV relativeFrom="paragraph">
                  <wp:posOffset>25400</wp:posOffset>
                </wp:positionV>
                <wp:extent cx="7620" cy="769620"/>
                <wp:effectExtent l="95250" t="19050" r="68580" b="49530"/>
                <wp:wrapNone/>
                <wp:docPr id="81" name="Straight Arrow Connector 81"/>
                <wp:cNvGraphicFramePr/>
                <a:graphic xmlns:a="http://schemas.openxmlformats.org/drawingml/2006/main">
                  <a:graphicData uri="http://schemas.microsoft.com/office/word/2010/wordprocessingShape">
                    <wps:wsp>
                      <wps:cNvCnPr/>
                      <wps:spPr>
                        <a:xfrm>
                          <a:off x="0" y="0"/>
                          <a:ext cx="7620" cy="7696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81149EF" id="Straight Arrow Connector 81" o:spid="_x0000_s1026" type="#_x0000_t32" style="position:absolute;margin-left:339.6pt;margin-top:2pt;width:.6pt;height:60.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" strokeweight="3pt">
                <v:stroke endarrow="block" miterlimit="4" joinstyle="miter"/>
              </v:shape>
            </w:pict>
          </mc:Fallback>
        </mc:AlternateContent>
      </w:r>
    </w:p>
    <w:p w14:paraId="058CAEF1" w14:textId="6374DD66" w:rsidR="00D7272B" w:rsidRDefault="00585F34" w:rsidP="005725CE">
      <w:pPr>
        <w:pStyle w:val="ListParagraph"/>
        <w:jc w:val="center"/>
      </w:pPr>
      <w:r>
        <w:rPr>
          <w:noProof/>
        </w:rPr>
        <mc:AlternateContent>
          <mc:Choice Requires="wps">
            <w:drawing>
              <wp:anchor distT="0" distB="0" distL="114300" distR="114300" simplePos="0" relativeHeight="251721728" behindDoc="0" locked="0" layoutInCell="1" allowOverlap="1" wp14:anchorId="5CAC4160" wp14:editId="6615770E">
                <wp:simplePos x="0" y="0"/>
                <wp:positionH relativeFrom="column">
                  <wp:posOffset>3627120</wp:posOffset>
                </wp:positionH>
                <wp:positionV relativeFrom="paragraph">
                  <wp:posOffset>156845</wp:posOffset>
                </wp:positionV>
                <wp:extent cx="762000" cy="18288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76200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8232FDA" w14:textId="77777777" w:rsidR="00585F34" w:rsidRDefault="00585F34">
                            <w:r>
                              <w:t>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CAC4160" id="Text Box 85" o:spid="_x0000_s1035" type="#_x0000_t202" style="position:absolute;left:0;text-align:left;margin-left:285.6pt;margin-top:12.35pt;width:60pt;height:14.4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" filled="f" stroked="f" strokeweight="1pt">
                <v:stroke miterlimit="4"/>
                <v:textbox style="mso-fit-shape-to-text:t" inset="4pt,4pt,4pt,4pt">
                  <w:txbxContent>
                    <w:p w14:paraId="08232FDA" w14:textId="77777777" w:rsidR="00585F34" w:rsidRDefault="00585F34">
                      <w:r>
                        <w:t>Discrete</w:t>
                      </w:r>
                    </w:p>
                  </w:txbxContent>
                </v:textbox>
              </v:shape>
            </w:pict>
          </mc:Fallback>
        </mc:AlternateContent>
      </w:r>
      <w:r w:rsidR="00945A46">
        <w:rPr>
          <w:noProof/>
        </w:rPr>
        <mc:AlternateContent>
          <mc:Choice Requires="wps">
            <w:drawing>
              <wp:anchor distT="0" distB="0" distL="114300" distR="114300" simplePos="0" relativeHeight="251709440" behindDoc="0" locked="0" layoutInCell="1" allowOverlap="1" wp14:anchorId="4AD40752" wp14:editId="75D9253E">
                <wp:simplePos x="0" y="0"/>
                <wp:positionH relativeFrom="column">
                  <wp:posOffset>2518410</wp:posOffset>
                </wp:positionH>
                <wp:positionV relativeFrom="paragraph">
                  <wp:posOffset>8255</wp:posOffset>
                </wp:positionV>
                <wp:extent cx="0" cy="617220"/>
                <wp:effectExtent l="95250" t="0" r="57150" b="49530"/>
                <wp:wrapNone/>
                <wp:docPr id="76" name="Straight Arrow Connector 76"/>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ACD48EA" id="Straight Arrow Connector 76" o:spid="_x0000_s1026" type="#_x0000_t32" style="position:absolute;margin-left:198.3pt;margin-top:.65pt;width:0;height:48.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" strokeweight="3pt">
                <v:stroke endarrow="block" miterlimit="4" joinstyle="miter"/>
              </v:shape>
            </w:pict>
          </mc:Fallback>
        </mc:AlternateContent>
      </w:r>
      <w:r w:rsidR="00945A46">
        <w:rPr>
          <w:noProof/>
        </w:rPr>
        <mc:AlternateContent>
          <mc:Choice Requires="wps">
            <w:drawing>
              <wp:anchor distT="0" distB="0" distL="114300" distR="114300" simplePos="0" relativeHeight="251707392" behindDoc="0" locked="0" layoutInCell="1" allowOverlap="1" wp14:anchorId="5933A8B0" wp14:editId="6DA7CA37">
                <wp:simplePos x="0" y="0"/>
                <wp:positionH relativeFrom="column">
                  <wp:posOffset>742950</wp:posOffset>
                </wp:positionH>
                <wp:positionV relativeFrom="paragraph">
                  <wp:posOffset>635</wp:posOffset>
                </wp:positionV>
                <wp:extent cx="0" cy="617220"/>
                <wp:effectExtent l="95250" t="0" r="57150" b="49530"/>
                <wp:wrapNone/>
                <wp:docPr id="75" name="Straight Arrow Connector 75"/>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2E18AB6" id="Straight Arrow Connector 75" o:spid="_x0000_s1026" type="#_x0000_t32" style="position:absolute;margin-left:58.5pt;margin-top:.05pt;width:0;height:48.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" strokeweight="3pt">
                <v:stroke endarrow="block" miterlimit="4" joinstyle="miter"/>
              </v:shape>
            </w:pict>
          </mc:Fallback>
        </mc:AlternateContent>
      </w:r>
    </w:p>
    <w:p w14:paraId="4538E386" w14:textId="1F40CDFC" w:rsidR="00D7272B" w:rsidRDefault="00585F34" w:rsidP="005725CE">
      <w:pPr>
        <w:pStyle w:val="ListParagraph"/>
        <w:jc w:val="center"/>
      </w:pPr>
      <w:r>
        <w:rPr>
          <w:noProof/>
        </w:rPr>
        <mc:AlternateContent>
          <mc:Choice Requires="wps">
            <w:drawing>
              <wp:anchor distT="0" distB="0" distL="114300" distR="114300" simplePos="0" relativeHeight="251723776" behindDoc="0" locked="0" layoutInCell="1" allowOverlap="1" wp14:anchorId="3EDA32F2" wp14:editId="52DBB316">
                <wp:simplePos x="0" y="0"/>
                <wp:positionH relativeFrom="column">
                  <wp:posOffset>6027420</wp:posOffset>
                </wp:positionH>
                <wp:positionV relativeFrom="paragraph">
                  <wp:posOffset>6985</wp:posOffset>
                </wp:positionV>
                <wp:extent cx="998220" cy="18288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9822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C6D3A93" w14:textId="77777777" w:rsidR="00585F34" w:rsidRDefault="00585F34">
                            <w:r>
                              <w:t>Continuous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EDA32F2" id="Text Box 86" o:spid="_x0000_s1036" type="#_x0000_t202" style="position:absolute;left:0;text-align:left;margin-left:474.6pt;margin-top:.55pt;width:78.6pt;height:14.4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" filled="f" stroked="f" strokeweight="1pt">
                <v:stroke miterlimit="4"/>
                <v:textbox style="mso-fit-shape-to-text:t" inset="4pt,4pt,4pt,4pt">
                  <w:txbxContent>
                    <w:p w14:paraId="6C6D3A93" w14:textId="77777777" w:rsidR="00585F34" w:rsidRDefault="00585F34">
                      <w:r>
                        <w:t>Continuous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E8B8BAB" wp14:editId="60847FA3">
                <wp:simplePos x="0" y="0"/>
                <wp:positionH relativeFrom="column">
                  <wp:posOffset>2560320</wp:posOffset>
                </wp:positionH>
                <wp:positionV relativeFrom="paragraph">
                  <wp:posOffset>14605</wp:posOffset>
                </wp:positionV>
                <wp:extent cx="998220" cy="1828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9822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5ECB119" w14:textId="3CEE886D" w:rsidR="00585F34" w:rsidRDefault="00585F34">
                            <w:r>
                              <w:t>Continuous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E8B8BAB" id="Text Box 84" o:spid="_x0000_s1037" type="#_x0000_t202" style="position:absolute;left:0;text-align:left;margin-left:201.6pt;margin-top:1.15pt;width:78.6pt;height:14.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" filled="f" stroked="f" strokeweight="1pt">
                <v:stroke miterlimit="4"/>
                <v:textbox style="mso-fit-shape-to-text:t" inset="4pt,4pt,4pt,4pt">
                  <w:txbxContent>
                    <w:p w14:paraId="45ECB119" w14:textId="3CEE886D" w:rsidR="00585F34" w:rsidRDefault="00585F34">
                      <w:r>
                        <w:t>Continuous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99E71B0" wp14:editId="6FAD22B4">
                <wp:simplePos x="0" y="0"/>
                <wp:positionH relativeFrom="column">
                  <wp:posOffset>15240</wp:posOffset>
                </wp:positionH>
                <wp:positionV relativeFrom="paragraph">
                  <wp:posOffset>6985</wp:posOffset>
                </wp:positionV>
                <wp:extent cx="762000" cy="18288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76200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853B65E" w14:textId="073EE9B4" w:rsidR="00585F34" w:rsidRDefault="00585F34">
                            <w:r>
                              <w:t>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99E71B0" id="Text Box 83" o:spid="_x0000_s1038" type="#_x0000_t202" style="position:absolute;left:0;text-align:left;margin-left:1.2pt;margin-top:.55pt;width:60pt;height:14.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" filled="f" stroked="f" strokeweight="1pt">
                <v:stroke miterlimit="4"/>
                <v:textbox style="mso-fit-shape-to-text:t" inset="4pt,4pt,4pt,4pt">
                  <w:txbxContent>
                    <w:p w14:paraId="3853B65E" w14:textId="073EE9B4" w:rsidR="00585F34" w:rsidRDefault="00585F34">
                      <w:r>
                        <w:t>Discrete</w:t>
                      </w:r>
                    </w:p>
                  </w:txbxContent>
                </v:textbox>
              </v:shape>
            </w:pict>
          </mc:Fallback>
        </mc:AlternateContent>
      </w:r>
    </w:p>
    <w:p w14:paraId="112DAB20" w14:textId="13A3BDC6" w:rsidR="00D7272B" w:rsidRDefault="00D7272B" w:rsidP="005725CE">
      <w:pPr>
        <w:pStyle w:val="ListParagraph"/>
        <w:jc w:val="center"/>
      </w:pPr>
    </w:p>
    <w:p w14:paraId="549663A4" w14:textId="70E8781B" w:rsidR="00D7272B" w:rsidRDefault="00714C04" w:rsidP="005725CE">
      <w:pPr>
        <w:pStyle w:val="ListParagraph"/>
        <w:jc w:val="center"/>
      </w:pPr>
      <w:r>
        <w:rPr>
          <w:noProof/>
        </w:rPr>
        <mc:AlternateContent>
          <mc:Choice Requires="wps">
            <w:drawing>
              <wp:anchor distT="0" distB="0" distL="114300" distR="114300" simplePos="0" relativeHeight="251695104" behindDoc="0" locked="0" layoutInCell="1" allowOverlap="1" wp14:anchorId="7D8424A1" wp14:editId="45FFA607">
                <wp:simplePos x="0" y="0"/>
                <wp:positionH relativeFrom="column">
                  <wp:posOffset>5394960</wp:posOffset>
                </wp:positionH>
                <wp:positionV relativeFrom="paragraph">
                  <wp:posOffset>109855</wp:posOffset>
                </wp:positionV>
                <wp:extent cx="1348740" cy="709930"/>
                <wp:effectExtent l="0" t="0" r="22860" b="13970"/>
                <wp:wrapNone/>
                <wp:docPr id="65" name="Flowchart: Process 65"/>
                <wp:cNvGraphicFramePr/>
                <a:graphic xmlns:a="http://schemas.openxmlformats.org/drawingml/2006/main">
                  <a:graphicData uri="http://schemas.microsoft.com/office/word/2010/wordprocessingShape">
                    <wps:wsp>
                      <wps:cNvSpPr/>
                      <wps:spPr>
                        <a:xfrm>
                          <a:off x="0" y="0"/>
                          <a:ext cx="1348740" cy="70993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5E980" id="Flowchart: Process 65" o:spid="_x0000_s1026" type="#_x0000_t109" style="position:absolute;margin-left:424.8pt;margin-top:8.65pt;width:106.2pt;height:55.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" filled="f" strokeweight="2pt">
                <v:stroke miterlimit="4"/>
                <v:textbox inset="3pt,3pt,3pt,3pt"/>
              </v:shape>
            </w:pict>
          </mc:Fallback>
        </mc:AlternateContent>
      </w:r>
      <w:r>
        <w:rPr>
          <w:noProof/>
        </w:rPr>
        <mc:AlternateContent>
          <mc:Choice Requires="wps">
            <w:drawing>
              <wp:anchor distT="0" distB="0" distL="114300" distR="114300" simplePos="0" relativeHeight="251693056" behindDoc="0" locked="0" layoutInCell="1" allowOverlap="1" wp14:anchorId="61F41FFE" wp14:editId="75A9C595">
                <wp:simplePos x="0" y="0"/>
                <wp:positionH relativeFrom="column">
                  <wp:posOffset>3581400</wp:posOffset>
                </wp:positionH>
                <wp:positionV relativeFrom="paragraph">
                  <wp:posOffset>109855</wp:posOffset>
                </wp:positionV>
                <wp:extent cx="1295400" cy="734695"/>
                <wp:effectExtent l="0" t="0" r="19050" b="27305"/>
                <wp:wrapNone/>
                <wp:docPr id="64" name="Flowchart: Process 64"/>
                <wp:cNvGraphicFramePr/>
                <a:graphic xmlns:a="http://schemas.openxmlformats.org/drawingml/2006/main">
                  <a:graphicData uri="http://schemas.microsoft.com/office/word/2010/wordprocessingShape">
                    <wps:wsp>
                      <wps:cNvSpPr/>
                      <wps:spPr>
                        <a:xfrm>
                          <a:off x="0" y="0"/>
                          <a:ext cx="1295400" cy="734695"/>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55E38" id="Flowchart: Process 64" o:spid="_x0000_s1026" type="#_x0000_t109" style="position:absolute;margin-left:282pt;margin-top:8.65pt;width:102pt;height:57.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" filled="f" strokeweight="2pt">
                <v:stroke miterlimit="4"/>
                <v:textbox inset="3pt,3pt,3pt,3pt"/>
              </v:shape>
            </w:pict>
          </mc:Fallback>
        </mc:AlternateContent>
      </w:r>
      <w:r w:rsidR="00945A46">
        <w:rPr>
          <w:noProof/>
        </w:rPr>
        <mc:AlternateContent>
          <mc:Choice Requires="wps">
            <w:drawing>
              <wp:anchor distT="0" distB="0" distL="114300" distR="114300" simplePos="0" relativeHeight="251685888" behindDoc="0" locked="0" layoutInCell="1" allowOverlap="1" wp14:anchorId="7DB32A8C" wp14:editId="0F292056">
                <wp:simplePos x="0" y="0"/>
                <wp:positionH relativeFrom="column">
                  <wp:posOffset>1897380</wp:posOffset>
                </wp:positionH>
                <wp:positionV relativeFrom="paragraph">
                  <wp:posOffset>155575</wp:posOffset>
                </wp:positionV>
                <wp:extent cx="1150620" cy="723900"/>
                <wp:effectExtent l="0" t="0" r="11430" b="19050"/>
                <wp:wrapNone/>
                <wp:docPr id="58" name="Flowchart: Process 58"/>
                <wp:cNvGraphicFramePr/>
                <a:graphic xmlns:a="http://schemas.openxmlformats.org/drawingml/2006/main">
                  <a:graphicData uri="http://schemas.microsoft.com/office/word/2010/wordprocessingShape">
                    <wps:wsp>
                      <wps:cNvSpPr/>
                      <wps:spPr>
                        <a:xfrm>
                          <a:off x="0" y="0"/>
                          <a:ext cx="1150620" cy="72390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shape w14:anchorId="5B2C28F6" id="Flowchart: Process 58" o:spid="_x0000_s1026" type="#_x0000_t109" style="position:absolute;margin-left:149.4pt;margin-top:12.25pt;width:90.6pt;height:5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" filled="f" strokeweight="2pt">
                <v:stroke miterlimit="4"/>
                <v:textbox style="mso-fit-shape-to-text:t" inset="3pt,3pt,3pt,3pt"/>
              </v:shape>
            </w:pict>
          </mc:Fallback>
        </mc:AlternateContent>
      </w:r>
    </w:p>
    <w:p w14:paraId="530E5A0D" w14:textId="7CB3B059" w:rsidR="00D7272B" w:rsidRDefault="00714C04" w:rsidP="005725CE">
      <w:pPr>
        <w:pStyle w:val="ListParagraph"/>
        <w:jc w:val="center"/>
      </w:pPr>
      <w:r>
        <w:rPr>
          <w:noProof/>
        </w:rPr>
        <mc:AlternateContent>
          <mc:Choice Requires="wps">
            <w:drawing>
              <wp:anchor distT="0" distB="0" distL="114300" distR="114300" simplePos="0" relativeHeight="251698176" behindDoc="0" locked="0" layoutInCell="1" allowOverlap="1" wp14:anchorId="3765CB38" wp14:editId="3F563DB0">
                <wp:simplePos x="0" y="0"/>
                <wp:positionH relativeFrom="column">
                  <wp:posOffset>5509260</wp:posOffset>
                </wp:positionH>
                <wp:positionV relativeFrom="paragraph">
                  <wp:posOffset>3810</wp:posOffset>
                </wp:positionV>
                <wp:extent cx="1143000" cy="4572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EB188B9" w14:textId="0A7CC90A" w:rsidR="00CB64AE" w:rsidRDefault="00CB64AE" w:rsidP="00B321A9">
                            <w:r>
                              <w:t>Variable Step Continuous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765CB38" id="Text Box 67" o:spid="_x0000_s1039" type="#_x0000_t202" style="position:absolute;left:0;text-align:left;margin-left:433.8pt;margin-top:.3pt;width:90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" filled="f" stroked="f" strokeweight="1pt">
                <v:stroke miterlimit="4"/>
                <v:textbox style="mso-fit-shape-to-text:t" inset="4pt,4pt,4pt,4pt">
                  <w:txbxContent>
                    <w:p w14:paraId="0EB188B9" w14:textId="0A7CC90A" w:rsidR="00CB64AE" w:rsidRDefault="00CB64AE" w:rsidP="00B321A9">
                      <w:r>
                        <w:t>Variable Step Continuous Solver</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9508E5D" wp14:editId="548EF1FC">
                <wp:simplePos x="0" y="0"/>
                <wp:positionH relativeFrom="column">
                  <wp:posOffset>3726180</wp:posOffset>
                </wp:positionH>
                <wp:positionV relativeFrom="paragraph">
                  <wp:posOffset>5715</wp:posOffset>
                </wp:positionV>
                <wp:extent cx="1082040" cy="63246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82040" cy="6324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DA2658D" w14:textId="2C999141" w:rsidR="00CB64AE" w:rsidRDefault="00CB64AE">
                            <w:r>
                              <w:t>Variable step discrete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9508E5D" id="Text Box 66" o:spid="_x0000_s1040" type="#_x0000_t202" style="position:absolute;left:0;text-align:left;margin-left:293.4pt;margin-top:.45pt;width:85.2pt;height:49.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" filled="f" stroked="f" strokeweight="1pt">
                <v:stroke miterlimit="4"/>
                <v:textbox style="mso-fit-shape-to-text:t" inset="4pt,4pt,4pt,4pt">
                  <w:txbxContent>
                    <w:p w14:paraId="5DA2658D" w14:textId="2C999141" w:rsidR="00CB64AE" w:rsidRDefault="00CB64AE">
                      <w:r>
                        <w:t>Variable step discrete solver</w:t>
                      </w:r>
                    </w:p>
                  </w:txbxContent>
                </v:textbox>
              </v:shape>
            </w:pict>
          </mc:Fallback>
        </mc:AlternateContent>
      </w:r>
      <w:r w:rsidR="00945A46">
        <w:rPr>
          <w:noProof/>
        </w:rPr>
        <mc:AlternateContent>
          <mc:Choice Requires="wps">
            <w:drawing>
              <wp:anchor distT="0" distB="0" distL="114300" distR="114300" simplePos="0" relativeHeight="251688960" behindDoc="0" locked="0" layoutInCell="1" allowOverlap="1" wp14:anchorId="4539FDFD" wp14:editId="31DDA692">
                <wp:simplePos x="0" y="0"/>
                <wp:positionH relativeFrom="column">
                  <wp:posOffset>1927860</wp:posOffset>
                </wp:positionH>
                <wp:positionV relativeFrom="paragraph">
                  <wp:posOffset>13970</wp:posOffset>
                </wp:positionV>
                <wp:extent cx="1143000" cy="457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9E3A303" w14:textId="45A9A7CC" w:rsidR="00B321A9" w:rsidRDefault="00B321A9" w:rsidP="00B321A9">
                            <w:r>
                              <w:t xml:space="preserve">Fixed Step </w:t>
                            </w:r>
                            <w:r w:rsidR="00CB64AE">
                              <w:t>Continuous</w:t>
                            </w:r>
                            <w:r>
                              <w:t xml:space="preserve">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39FDFD" id="Text Box 60" o:spid="_x0000_s1041" type="#_x0000_t202" style="position:absolute;left:0;text-align:left;margin-left:151.8pt;margin-top:1.1pt;width:90pt;height:3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" filled="f" stroked="f" strokeweight="1pt">
                <v:stroke miterlimit="4"/>
                <v:textbox style="mso-fit-shape-to-text:t" inset="4pt,4pt,4pt,4pt">
                  <w:txbxContent>
                    <w:p w14:paraId="29E3A303" w14:textId="45A9A7CC" w:rsidR="00B321A9" w:rsidRDefault="00B321A9" w:rsidP="00B321A9">
                      <w:r>
                        <w:t xml:space="preserve">Fixed Step </w:t>
                      </w:r>
                      <w:r w:rsidR="00CB64AE">
                        <w:t>Continuous</w:t>
                      </w:r>
                      <w:r>
                        <w:t xml:space="preserve"> Solver</w:t>
                      </w:r>
                    </w:p>
                  </w:txbxContent>
                </v:textbox>
              </v:shape>
            </w:pict>
          </mc:Fallback>
        </mc:AlternateContent>
      </w:r>
      <w:r w:rsidR="00945A46">
        <w:rPr>
          <w:noProof/>
        </w:rPr>
        <mc:AlternateContent>
          <mc:Choice Requires="wps">
            <w:drawing>
              <wp:anchor distT="0" distB="0" distL="114300" distR="114300" simplePos="0" relativeHeight="251683840" behindDoc="0" locked="0" layoutInCell="1" allowOverlap="1" wp14:anchorId="35FAE6C2" wp14:editId="61EAACE9">
                <wp:simplePos x="0" y="0"/>
                <wp:positionH relativeFrom="margin">
                  <wp:align>left</wp:align>
                </wp:positionH>
                <wp:positionV relativeFrom="paragraph">
                  <wp:posOffset>5715</wp:posOffset>
                </wp:positionV>
                <wp:extent cx="1356360" cy="731520"/>
                <wp:effectExtent l="0" t="0" r="15240" b="11430"/>
                <wp:wrapNone/>
                <wp:docPr id="57" name="Flowchart: Process 57"/>
                <wp:cNvGraphicFramePr/>
                <a:graphic xmlns:a="http://schemas.openxmlformats.org/drawingml/2006/main">
                  <a:graphicData uri="http://schemas.microsoft.com/office/word/2010/wordprocessingShape">
                    <wps:wsp>
                      <wps:cNvSpPr/>
                      <wps:spPr>
                        <a:xfrm>
                          <a:off x="0" y="0"/>
                          <a:ext cx="1356360" cy="73152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0EC5A9" id="Flowchart: Process 57" o:spid="_x0000_s1026" type="#_x0000_t109" style="position:absolute;margin-left:0;margin-top:.45pt;width:106.8pt;height:57.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" filled="f" strokeweight="2pt">
                <v:stroke miterlimit="4"/>
                <v:textbox style="mso-fit-shape-to-text:t" inset="3pt,3pt,3pt,3pt"/>
                <w10:wrap anchorx="margin"/>
              </v:shape>
            </w:pict>
          </mc:Fallback>
        </mc:AlternateContent>
      </w:r>
    </w:p>
    <w:p w14:paraId="19A8E7A5" w14:textId="78CF075B" w:rsidR="00D7272B" w:rsidRDefault="00945A46" w:rsidP="005725CE">
      <w:pPr>
        <w:pStyle w:val="ListParagraph"/>
        <w:jc w:val="center"/>
      </w:pPr>
      <w:r>
        <w:rPr>
          <w:noProof/>
        </w:rPr>
        <mc:AlternateContent>
          <mc:Choice Requires="wps">
            <w:drawing>
              <wp:anchor distT="0" distB="0" distL="114300" distR="114300" simplePos="0" relativeHeight="251686912" behindDoc="0" locked="0" layoutInCell="1" allowOverlap="1" wp14:anchorId="2C2FCFEB" wp14:editId="555CBEB0">
                <wp:simplePos x="0" y="0"/>
                <wp:positionH relativeFrom="column">
                  <wp:posOffset>106680</wp:posOffset>
                </wp:positionH>
                <wp:positionV relativeFrom="paragraph">
                  <wp:posOffset>38100</wp:posOffset>
                </wp:positionV>
                <wp:extent cx="1143000" cy="4572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865D423" w14:textId="02D1AD30" w:rsidR="00B321A9" w:rsidRDefault="00B321A9">
                            <w:r>
                              <w:t>Fixed Step Discrete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C2FCFEB" id="Text Box 59" o:spid="_x0000_s1042" type="#_x0000_t202" style="position:absolute;left:0;text-align:left;margin-left:8.4pt;margin-top:3pt;width:90pt;height:3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" filled="f" stroked="f" strokeweight="1pt">
                <v:stroke miterlimit="4"/>
                <v:textbox style="mso-fit-shape-to-text:t" inset="4pt,4pt,4pt,4pt">
                  <w:txbxContent>
                    <w:p w14:paraId="0865D423" w14:textId="02D1AD30" w:rsidR="00B321A9" w:rsidRDefault="00B321A9">
                      <w:r>
                        <w:t>Fixed Step Discrete Solver</w:t>
                      </w:r>
                    </w:p>
                  </w:txbxContent>
                </v:textbox>
              </v:shape>
            </w:pict>
          </mc:Fallback>
        </mc:AlternateContent>
      </w:r>
    </w:p>
    <w:p w14:paraId="3BA93D64" w14:textId="4CE739D3" w:rsidR="00D7272B" w:rsidRDefault="00D7272B" w:rsidP="005725CE">
      <w:pPr>
        <w:pStyle w:val="ListParagraph"/>
        <w:jc w:val="center"/>
      </w:pPr>
    </w:p>
    <w:p w14:paraId="61F230E5" w14:textId="29406900" w:rsidR="00D7272B" w:rsidRDefault="00FB4B10" w:rsidP="005725CE">
      <w:pPr>
        <w:pStyle w:val="ListParagraph"/>
        <w:jc w:val="center"/>
      </w:pPr>
      <w:r>
        <w:rPr>
          <w:noProof/>
        </w:rPr>
        <mc:AlternateContent>
          <mc:Choice Requires="wps">
            <w:drawing>
              <wp:anchor distT="0" distB="0" distL="114300" distR="114300" simplePos="0" relativeHeight="251731968" behindDoc="0" locked="0" layoutInCell="1" allowOverlap="1" wp14:anchorId="2708FA0C" wp14:editId="635F059C">
                <wp:simplePos x="0" y="0"/>
                <wp:positionH relativeFrom="column">
                  <wp:posOffset>6035040</wp:posOffset>
                </wp:positionH>
                <wp:positionV relativeFrom="paragraph">
                  <wp:posOffset>140970</wp:posOffset>
                </wp:positionV>
                <wp:extent cx="11430" cy="472440"/>
                <wp:effectExtent l="95250" t="19050" r="64770" b="41910"/>
                <wp:wrapNone/>
                <wp:docPr id="93" name="Straight Arrow Connector 93"/>
                <wp:cNvGraphicFramePr/>
                <a:graphic xmlns:a="http://schemas.openxmlformats.org/drawingml/2006/main">
                  <a:graphicData uri="http://schemas.microsoft.com/office/word/2010/wordprocessingShape">
                    <wps:wsp>
                      <wps:cNvCnPr/>
                      <wps:spPr>
                        <a:xfrm>
                          <a:off x="0" y="0"/>
                          <a:ext cx="11430" cy="47244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BF000B4" id="Straight Arrow Connector 93" o:spid="_x0000_s1026" type="#_x0000_t32" style="position:absolute;margin-left:475.2pt;margin-top:11.1pt;width:.9pt;height:37.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" strokeweight="3pt">
                <v:stroke endarrow="block" miterlimit="4" joinstyle="miter"/>
              </v:shape>
            </w:pict>
          </mc:Fallback>
        </mc:AlternateContent>
      </w:r>
    </w:p>
    <w:p w14:paraId="04BF1ED1" w14:textId="56C8218C" w:rsidR="00D7272B" w:rsidRDefault="00FB4B10" w:rsidP="005725CE">
      <w:pPr>
        <w:pStyle w:val="ListParagraph"/>
        <w:jc w:val="center"/>
      </w:pPr>
      <w:r>
        <w:rPr>
          <w:noProof/>
        </w:rPr>
        <mc:AlternateContent>
          <mc:Choice Requires="wps">
            <w:drawing>
              <wp:anchor distT="0" distB="0" distL="114300" distR="114300" simplePos="0" relativeHeight="251730944" behindDoc="0" locked="0" layoutInCell="1" allowOverlap="1" wp14:anchorId="56BBEE65" wp14:editId="438BD427">
                <wp:simplePos x="0" y="0"/>
                <wp:positionH relativeFrom="column">
                  <wp:posOffset>2476500</wp:posOffset>
                </wp:positionH>
                <wp:positionV relativeFrom="paragraph">
                  <wp:posOffset>13970</wp:posOffset>
                </wp:positionV>
                <wp:extent cx="0" cy="403860"/>
                <wp:effectExtent l="95250" t="0" r="76200" b="53340"/>
                <wp:wrapNone/>
                <wp:docPr id="92" name="Straight Arrow Connector 92"/>
                <wp:cNvGraphicFramePr/>
                <a:graphic xmlns:a="http://schemas.openxmlformats.org/drawingml/2006/main">
                  <a:graphicData uri="http://schemas.microsoft.com/office/word/2010/wordprocessingShape">
                    <wps:wsp>
                      <wps:cNvCnPr/>
                      <wps:spPr>
                        <a:xfrm>
                          <a:off x="0" y="0"/>
                          <a:ext cx="0" cy="40386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CA1C689" id="Straight Arrow Connector 92" o:spid="_x0000_s1026" type="#_x0000_t32" style="position:absolute;margin-left:195pt;margin-top:1.1pt;width:0;height:31.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" strokeweight="3pt">
                <v:stroke endarrow="block" miterlimit="4" joinstyle="miter"/>
              </v:shape>
            </w:pict>
          </mc:Fallback>
        </mc:AlternateContent>
      </w:r>
    </w:p>
    <w:p w14:paraId="38F8557C" w14:textId="567DB11B" w:rsidR="00D7272B" w:rsidRDefault="00536D0D" w:rsidP="005725CE">
      <w:pPr>
        <w:pStyle w:val="ListParagraph"/>
        <w:jc w:val="center"/>
      </w:pPr>
      <w:r>
        <w:rPr>
          <w:noProof/>
        </w:rPr>
        <mc:AlternateContent>
          <mc:Choice Requires="wps">
            <w:drawing>
              <wp:anchor distT="0" distB="0" distL="114300" distR="114300" simplePos="0" relativeHeight="251752448" behindDoc="0" locked="0" layoutInCell="1" allowOverlap="1" wp14:anchorId="2F0036D8" wp14:editId="4545689C">
                <wp:simplePos x="0" y="0"/>
                <wp:positionH relativeFrom="column">
                  <wp:posOffset>5600700</wp:posOffset>
                </wp:positionH>
                <wp:positionV relativeFrom="paragraph">
                  <wp:posOffset>154940</wp:posOffset>
                </wp:positionV>
                <wp:extent cx="1043940" cy="9982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43940" cy="9982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F4C203D" w14:textId="77777777" w:rsidR="00536D0D" w:rsidRPr="00536D0D" w:rsidRDefault="00536D0D">
                            <w:pPr>
                              <w:rPr>
                                <w:sz w:val="20"/>
                                <w:szCs w:val="20"/>
                              </w:rPr>
                            </w:pPr>
                            <w:r w:rsidRPr="00536D0D">
                              <w:rPr>
                                <w:sz w:val="20"/>
                                <w:szCs w:val="20"/>
                              </w:rPr>
                              <w:t>Is Model Stiff?</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036D8" id="Text Box 106" o:spid="_x0000_s1043" type="#_x0000_t202" style="position:absolute;left:0;text-align:left;margin-left:441pt;margin-top:12.2pt;width:82.2pt;height:78.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" filled="f" stroked="f" strokeweight="1pt">
                <v:stroke miterlimit="4"/>
                <v:textbox inset="4pt,4pt,4pt,4pt">
                  <w:txbxContent>
                    <w:p w14:paraId="6F4C203D" w14:textId="77777777" w:rsidR="00536D0D" w:rsidRPr="00536D0D" w:rsidRDefault="00536D0D">
                      <w:pPr>
                        <w:rPr>
                          <w:sz w:val="20"/>
                          <w:szCs w:val="20"/>
                        </w:rPr>
                      </w:pPr>
                      <w:r w:rsidRPr="00536D0D">
                        <w:rPr>
                          <w:sz w:val="20"/>
                          <w:szCs w:val="20"/>
                        </w:rPr>
                        <w:t>Is Model Stiff?</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30BA4FE" wp14:editId="53303E3C">
                <wp:simplePos x="0" y="0"/>
                <wp:positionH relativeFrom="column">
                  <wp:posOffset>2049780</wp:posOffset>
                </wp:positionH>
                <wp:positionV relativeFrom="paragraph">
                  <wp:posOffset>124460</wp:posOffset>
                </wp:positionV>
                <wp:extent cx="1043940" cy="99822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043940" cy="9982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B1A4003" w14:textId="24D1353A" w:rsidR="006C4E45" w:rsidRPr="00536D0D" w:rsidRDefault="00536D0D">
                            <w:pPr>
                              <w:rPr>
                                <w:sz w:val="20"/>
                                <w:szCs w:val="20"/>
                              </w:rPr>
                            </w:pPr>
                            <w:r w:rsidRPr="00536D0D">
                              <w:rPr>
                                <w:sz w:val="20"/>
                                <w:szCs w:val="20"/>
                              </w:rPr>
                              <w:t xml:space="preserve">Is Model </w:t>
                            </w:r>
                            <w:r w:rsidR="006C4E45" w:rsidRPr="00536D0D">
                              <w:rPr>
                                <w:sz w:val="20"/>
                                <w:szCs w:val="20"/>
                              </w:rPr>
                              <w:t>Stiff?</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BA4FE" id="Text Box 88" o:spid="_x0000_s1044" type="#_x0000_t202" style="position:absolute;left:0;text-align:left;margin-left:161.4pt;margin-top:9.8pt;width:82.2pt;height:7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" filled="f" stroked="f" strokeweight="1pt">
                <v:stroke miterlimit="4"/>
                <v:textbox inset="4pt,4pt,4pt,4pt">
                  <w:txbxContent>
                    <w:p w14:paraId="7B1A4003" w14:textId="24D1353A" w:rsidR="006C4E45" w:rsidRPr="00536D0D" w:rsidRDefault="00536D0D">
                      <w:pPr>
                        <w:rPr>
                          <w:sz w:val="20"/>
                          <w:szCs w:val="20"/>
                        </w:rPr>
                      </w:pPr>
                      <w:r w:rsidRPr="00536D0D">
                        <w:rPr>
                          <w:sz w:val="20"/>
                          <w:szCs w:val="20"/>
                        </w:rPr>
                        <w:t xml:space="preserve">Is Model </w:t>
                      </w:r>
                      <w:r w:rsidR="006C4E45" w:rsidRPr="00536D0D">
                        <w:rPr>
                          <w:sz w:val="20"/>
                          <w:szCs w:val="20"/>
                        </w:rPr>
                        <w:t>Stiff?</w:t>
                      </w:r>
                    </w:p>
                  </w:txbxContent>
                </v:textbox>
              </v:shape>
            </w:pict>
          </mc:Fallback>
        </mc:AlternateContent>
      </w:r>
    </w:p>
    <w:p w14:paraId="1DB1FD3E" w14:textId="66AAB48C" w:rsidR="00D7272B" w:rsidRDefault="006C4E45" w:rsidP="005725CE">
      <w:pPr>
        <w:pStyle w:val="ListParagraph"/>
        <w:jc w:val="center"/>
      </w:pPr>
      <w:r>
        <w:rPr>
          <w:noProof/>
        </w:rPr>
        <mc:AlternateContent>
          <mc:Choice Requires="wps">
            <w:drawing>
              <wp:anchor distT="0" distB="0" distL="114300" distR="114300" simplePos="0" relativeHeight="251727872" behindDoc="0" locked="0" layoutInCell="1" allowOverlap="1" wp14:anchorId="17FFD5AB" wp14:editId="6000D6F9">
                <wp:simplePos x="0" y="0"/>
                <wp:positionH relativeFrom="column">
                  <wp:posOffset>5528310</wp:posOffset>
                </wp:positionH>
                <wp:positionV relativeFrom="paragraph">
                  <wp:posOffset>29210</wp:posOffset>
                </wp:positionV>
                <wp:extent cx="1116330" cy="842010"/>
                <wp:effectExtent l="19050" t="19050" r="26670" b="34290"/>
                <wp:wrapNone/>
                <wp:docPr id="89" name="Flowchart: Decision 89"/>
                <wp:cNvGraphicFramePr/>
                <a:graphic xmlns:a="http://schemas.openxmlformats.org/drawingml/2006/main">
                  <a:graphicData uri="http://schemas.microsoft.com/office/word/2010/wordprocessingShape">
                    <wps:wsp>
                      <wps:cNvSpPr/>
                      <wps:spPr>
                        <a:xfrm>
                          <a:off x="0" y="0"/>
                          <a:ext cx="1116330" cy="84201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1B419" id="Flowchart: Decision 89" o:spid="_x0000_s1026" type="#_x0000_t110" style="position:absolute;margin-left:435.3pt;margin-top:2.3pt;width:87.9pt;height:66.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" filled="f" strokeweight="2pt">
                <v:stroke miterlimit="4"/>
                <v:textbox inset="3pt,3pt,3pt,3pt"/>
              </v:shape>
            </w:pict>
          </mc:Fallback>
        </mc:AlternateContent>
      </w:r>
      <w:r>
        <w:rPr>
          <w:noProof/>
        </w:rPr>
        <mc:AlternateContent>
          <mc:Choice Requires="wps">
            <w:drawing>
              <wp:anchor distT="0" distB="0" distL="114300" distR="114300" simplePos="0" relativeHeight="251724800" behindDoc="0" locked="0" layoutInCell="1" allowOverlap="1" wp14:anchorId="01F1779C" wp14:editId="19B438FB">
                <wp:simplePos x="0" y="0"/>
                <wp:positionH relativeFrom="column">
                  <wp:posOffset>1916430</wp:posOffset>
                </wp:positionH>
                <wp:positionV relativeFrom="paragraph">
                  <wp:posOffset>29210</wp:posOffset>
                </wp:positionV>
                <wp:extent cx="1116330" cy="842010"/>
                <wp:effectExtent l="19050" t="19050" r="26670" b="34290"/>
                <wp:wrapNone/>
                <wp:docPr id="87" name="Flowchart: Decision 87"/>
                <wp:cNvGraphicFramePr/>
                <a:graphic xmlns:a="http://schemas.openxmlformats.org/drawingml/2006/main">
                  <a:graphicData uri="http://schemas.microsoft.com/office/word/2010/wordprocessingShape">
                    <wps:wsp>
                      <wps:cNvSpPr/>
                      <wps:spPr>
                        <a:xfrm>
                          <a:off x="0" y="0"/>
                          <a:ext cx="1116330" cy="84201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9E31" id="Flowchart: Decision 87" o:spid="_x0000_s1026" type="#_x0000_t110" style="position:absolute;margin-left:150.9pt;margin-top:2.3pt;width:87.9pt;height:6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" filled="f" strokeweight="2pt">
                <v:stroke miterlimit="4"/>
                <v:textbox inset="3pt,3pt,3pt,3pt"/>
              </v:shape>
            </w:pict>
          </mc:Fallback>
        </mc:AlternateContent>
      </w:r>
    </w:p>
    <w:p w14:paraId="31E1F5B0" w14:textId="7C6805AF" w:rsidR="00D7272B" w:rsidRDefault="00D7272B" w:rsidP="005725CE">
      <w:pPr>
        <w:pStyle w:val="ListParagraph"/>
        <w:jc w:val="center"/>
      </w:pPr>
    </w:p>
    <w:p w14:paraId="133EA98D" w14:textId="55FF75CF" w:rsidR="00D7272B" w:rsidRDefault="005D7980" w:rsidP="005725CE">
      <w:pPr>
        <w:pStyle w:val="ListParagraph"/>
        <w:jc w:val="center"/>
      </w:pPr>
      <w:r>
        <w:rPr>
          <w:noProof/>
        </w:rPr>
        <mc:AlternateContent>
          <mc:Choice Requires="wps">
            <w:drawing>
              <wp:anchor distT="0" distB="0" distL="114300" distR="114300" simplePos="0" relativeHeight="251744256" behindDoc="0" locked="0" layoutInCell="1" allowOverlap="1" wp14:anchorId="47079E97" wp14:editId="417136B6">
                <wp:simplePos x="0" y="0"/>
                <wp:positionH relativeFrom="column">
                  <wp:posOffset>1120140</wp:posOffset>
                </wp:positionH>
                <wp:positionV relativeFrom="paragraph">
                  <wp:posOffset>8890</wp:posOffset>
                </wp:positionV>
                <wp:extent cx="655320" cy="16002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11FD49B" w14:textId="44575AB8" w:rsidR="009B2F2A" w:rsidRDefault="009B2F2A">
                            <w:r>
                              <w:t>Explicit</w:t>
                            </w:r>
                          </w:p>
                          <w:p w14:paraId="66401A7C" w14:textId="79BCDF10" w:rsidR="005D7980" w:rsidRDefault="005D7980">
                            <w:r>
                              <w:t>(no)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7079E97" id="Text Box 102" o:spid="_x0000_s1045" type="#_x0000_t202" style="position:absolute;left:0;text-align:left;margin-left:88.2pt;margin-top:.7pt;width:51.6pt;height:12.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" filled="f" stroked="f" strokeweight="1pt">
                <v:stroke miterlimit="4"/>
                <v:textbox style="mso-fit-shape-to-text:t" inset="4pt,4pt,4pt,4pt">
                  <w:txbxContent>
                    <w:p w14:paraId="711FD49B" w14:textId="44575AB8" w:rsidR="009B2F2A" w:rsidRDefault="009B2F2A">
                      <w:r>
                        <w:t>Explicit</w:t>
                      </w:r>
                    </w:p>
                    <w:p w14:paraId="66401A7C" w14:textId="79BCDF10" w:rsidR="005D7980" w:rsidRDefault="005D7980">
                      <w:r>
                        <w:t>(no)</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AB26F28" wp14:editId="025E48EB">
                <wp:simplePos x="0" y="0"/>
                <wp:positionH relativeFrom="column">
                  <wp:posOffset>4770120</wp:posOffset>
                </wp:positionH>
                <wp:positionV relativeFrom="paragraph">
                  <wp:posOffset>66675</wp:posOffset>
                </wp:positionV>
                <wp:extent cx="655320" cy="16002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64D995D" w14:textId="72189B55" w:rsidR="009B2F2A" w:rsidRDefault="009B2F2A">
                            <w:r>
                              <w:t>Explicit</w:t>
                            </w:r>
                          </w:p>
                          <w:p w14:paraId="350C0EC8" w14:textId="3F113854" w:rsidR="005D7980" w:rsidRDefault="005D7980">
                            <w:r>
                              <w:t>(no)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AB26F28" id="Text Box 104" o:spid="_x0000_s1046" type="#_x0000_t202" style="position:absolute;left:0;text-align:left;margin-left:375.6pt;margin-top:5.25pt;width:51.6pt;height:12.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" filled="f" stroked="f" strokeweight="1pt">
                <v:stroke miterlimit="4"/>
                <v:textbox style="mso-fit-shape-to-text:t" inset="4pt,4pt,4pt,4pt">
                  <w:txbxContent>
                    <w:p w14:paraId="564D995D" w14:textId="72189B55" w:rsidR="009B2F2A" w:rsidRDefault="009B2F2A">
                      <w:r>
                        <w:t>Explicit</w:t>
                      </w:r>
                    </w:p>
                    <w:p w14:paraId="350C0EC8" w14:textId="3F113854" w:rsidR="005D7980" w:rsidRDefault="005D7980">
                      <w:r>
                        <w:t>(no)</w:t>
                      </w:r>
                    </w:p>
                  </w:txbxContent>
                </v:textbox>
              </v:shape>
            </w:pict>
          </mc:Fallback>
        </mc:AlternateContent>
      </w:r>
      <w:r w:rsidR="00416149">
        <w:rPr>
          <w:noProof/>
        </w:rPr>
        <mc:AlternateContent>
          <mc:Choice Requires="wps">
            <w:drawing>
              <wp:anchor distT="0" distB="0" distL="114300" distR="114300" simplePos="0" relativeHeight="251750400" behindDoc="0" locked="0" layoutInCell="1" allowOverlap="1" wp14:anchorId="0F8C2603" wp14:editId="6D628F84">
                <wp:simplePos x="0" y="0"/>
                <wp:positionH relativeFrom="page">
                  <wp:align>right</wp:align>
                </wp:positionH>
                <wp:positionV relativeFrom="paragraph">
                  <wp:posOffset>31750</wp:posOffset>
                </wp:positionV>
                <wp:extent cx="655320" cy="16002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5D7B920" w14:textId="79289D8E" w:rsidR="009B2F2A" w:rsidRDefault="009B2F2A">
                            <w:r>
                              <w:t>Implicit</w:t>
                            </w:r>
                          </w:p>
                          <w:p w14:paraId="2631524A" w14:textId="4DC4A458" w:rsidR="00416149" w:rsidRDefault="00416149">
                            <w:r>
                              <w:t>(yes)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F8C2603" id="Text Box 105" o:spid="_x0000_s1047" type="#_x0000_t202" style="position:absolute;left:0;text-align:left;margin-left:.4pt;margin-top:2.5pt;width:51.6pt;height:12.6pt;z-index:25175040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" filled="f" stroked="f" strokeweight="1pt">
                <v:stroke miterlimit="4"/>
                <v:textbox style="mso-fit-shape-to-text:t" inset="4pt,4pt,4pt,4pt">
                  <w:txbxContent>
                    <w:p w14:paraId="55D7B920" w14:textId="79289D8E" w:rsidR="009B2F2A" w:rsidRDefault="009B2F2A">
                      <w:r>
                        <w:t>Implicit</w:t>
                      </w:r>
                    </w:p>
                    <w:p w14:paraId="2631524A" w14:textId="4DC4A458" w:rsidR="00416149" w:rsidRDefault="00416149">
                      <w:r>
                        <w:t>(yes)</w:t>
                      </w:r>
                    </w:p>
                  </w:txbxContent>
                </v:textbox>
                <w10:wrap anchorx="page"/>
              </v:shape>
            </w:pict>
          </mc:Fallback>
        </mc:AlternateContent>
      </w:r>
      <w:r w:rsidR="00416149">
        <w:rPr>
          <w:noProof/>
        </w:rPr>
        <mc:AlternateContent>
          <mc:Choice Requires="wps">
            <w:drawing>
              <wp:anchor distT="0" distB="0" distL="114300" distR="114300" simplePos="0" relativeHeight="251746304" behindDoc="0" locked="0" layoutInCell="1" allowOverlap="1" wp14:anchorId="57AA3EF5" wp14:editId="5762A2DC">
                <wp:simplePos x="0" y="0"/>
                <wp:positionH relativeFrom="column">
                  <wp:posOffset>3093720</wp:posOffset>
                </wp:positionH>
                <wp:positionV relativeFrom="paragraph">
                  <wp:posOffset>97155</wp:posOffset>
                </wp:positionV>
                <wp:extent cx="655320" cy="16002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73D1B1" w14:textId="0C9B5931" w:rsidR="009B2F2A" w:rsidRDefault="009B2F2A">
                            <w:r>
                              <w:t>Implicit</w:t>
                            </w:r>
                            <w:r w:rsidR="00416149">
                              <w:t>(yes)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7AA3EF5" id="Text Box 103" o:spid="_x0000_s1048" type="#_x0000_t202" style="position:absolute;left:0;text-align:left;margin-left:243.6pt;margin-top:7.65pt;width:51.6pt;height:12.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" filled="f" stroked="f" strokeweight="1pt">
                <v:stroke miterlimit="4"/>
                <v:textbox style="mso-fit-shape-to-text:t" inset="4pt,4pt,4pt,4pt">
                  <w:txbxContent>
                    <w:p w14:paraId="4973D1B1" w14:textId="0C9B5931" w:rsidR="009B2F2A" w:rsidRDefault="009B2F2A">
                      <w:r>
                        <w:t>Implicit</w:t>
                      </w:r>
                      <w:r w:rsidR="00416149">
                        <w:t>(yes)</w:t>
                      </w:r>
                    </w:p>
                  </w:txbxContent>
                </v:textbox>
              </v:shape>
            </w:pict>
          </mc:Fallback>
        </mc:AlternateContent>
      </w:r>
      <w:r w:rsidR="00B126D4">
        <w:rPr>
          <w:noProof/>
        </w:rPr>
        <mc:AlternateContent>
          <mc:Choice Requires="wps">
            <w:drawing>
              <wp:anchor distT="0" distB="0" distL="114300" distR="114300" simplePos="0" relativeHeight="251743232" behindDoc="0" locked="0" layoutInCell="1" allowOverlap="1" wp14:anchorId="1FCA3C6D" wp14:editId="7CB0F767">
                <wp:simplePos x="0" y="0"/>
                <wp:positionH relativeFrom="column">
                  <wp:posOffset>6644640</wp:posOffset>
                </wp:positionH>
                <wp:positionV relativeFrom="paragraph">
                  <wp:posOffset>125095</wp:posOffset>
                </wp:positionV>
                <wp:extent cx="7620" cy="422910"/>
                <wp:effectExtent l="95250" t="19050" r="106680" b="53340"/>
                <wp:wrapNone/>
                <wp:docPr id="101" name="Straight Arrow Connector 101"/>
                <wp:cNvGraphicFramePr/>
                <a:graphic xmlns:a="http://schemas.openxmlformats.org/drawingml/2006/main">
                  <a:graphicData uri="http://schemas.microsoft.com/office/word/2010/wordprocessingShape">
                    <wps:wsp>
                      <wps:cNvCnPr/>
                      <wps:spPr>
                        <a:xfrm>
                          <a:off x="0" y="0"/>
                          <a:ext cx="7620" cy="42291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3618B7D" id="Straight Arrow Connector 101" o:spid="_x0000_s1026" type="#_x0000_t32" style="position:absolute;margin-left:523.2pt;margin-top:9.85pt;width:.6pt;height:33.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" strokeweight="3pt">
                <v:stroke endarrow="block" miterlimit="4" joinstyle="miter"/>
              </v:shape>
            </w:pict>
          </mc:Fallback>
        </mc:AlternateContent>
      </w:r>
      <w:r w:rsidR="00B126D4">
        <w:rPr>
          <w:noProof/>
        </w:rPr>
        <mc:AlternateContent>
          <mc:Choice Requires="wps">
            <w:drawing>
              <wp:anchor distT="0" distB="0" distL="114300" distR="114300" simplePos="0" relativeHeight="251741184" behindDoc="0" locked="0" layoutInCell="1" allowOverlap="1" wp14:anchorId="36FAA8C6" wp14:editId="7A4429E6">
                <wp:simplePos x="0" y="0"/>
                <wp:positionH relativeFrom="column">
                  <wp:posOffset>3025140</wp:posOffset>
                </wp:positionH>
                <wp:positionV relativeFrom="paragraph">
                  <wp:posOffset>132715</wp:posOffset>
                </wp:positionV>
                <wp:extent cx="7620" cy="438150"/>
                <wp:effectExtent l="95250" t="19050" r="68580" b="38100"/>
                <wp:wrapNone/>
                <wp:docPr id="99" name="Straight Arrow Connector 99"/>
                <wp:cNvGraphicFramePr/>
                <a:graphic xmlns:a="http://schemas.openxmlformats.org/drawingml/2006/main">
                  <a:graphicData uri="http://schemas.microsoft.com/office/word/2010/wordprocessingShape">
                    <wps:wsp>
                      <wps:cNvCnPr/>
                      <wps:spPr>
                        <a:xfrm flipH="1">
                          <a:off x="0" y="0"/>
                          <a:ext cx="7620" cy="43815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5D1BCFF" id="Straight Arrow Connector 99" o:spid="_x0000_s1026" type="#_x0000_t32" style="position:absolute;margin-left:238.2pt;margin-top:10.45pt;width:.6pt;height:34.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" strokeweight="3pt">
                <v:stroke endarrow="block" miterlimit="4" joinstyle="miter"/>
              </v:shape>
            </w:pict>
          </mc:Fallback>
        </mc:AlternateContent>
      </w:r>
      <w:r w:rsidR="00B126D4">
        <w:rPr>
          <w:noProof/>
        </w:rPr>
        <mc:AlternateContent>
          <mc:Choice Requires="wps">
            <w:drawing>
              <wp:anchor distT="0" distB="0" distL="114300" distR="114300" simplePos="0" relativeHeight="251742208" behindDoc="0" locked="0" layoutInCell="1" allowOverlap="1" wp14:anchorId="0579D5EC" wp14:editId="3CDA91E8">
                <wp:simplePos x="0" y="0"/>
                <wp:positionH relativeFrom="column">
                  <wp:posOffset>5509260</wp:posOffset>
                </wp:positionH>
                <wp:positionV relativeFrom="paragraph">
                  <wp:posOffset>106045</wp:posOffset>
                </wp:positionV>
                <wp:extent cx="19050" cy="449580"/>
                <wp:effectExtent l="95250" t="19050" r="57150" b="45720"/>
                <wp:wrapNone/>
                <wp:docPr id="100" name="Straight Arrow Connector 100"/>
                <wp:cNvGraphicFramePr/>
                <a:graphic xmlns:a="http://schemas.openxmlformats.org/drawingml/2006/main">
                  <a:graphicData uri="http://schemas.microsoft.com/office/word/2010/wordprocessingShape">
                    <wps:wsp>
                      <wps:cNvCnPr/>
                      <wps:spPr>
                        <a:xfrm flipH="1">
                          <a:off x="0" y="0"/>
                          <a:ext cx="19050" cy="4495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6D9FA7D9" id="Straight Arrow Connector 100" o:spid="_x0000_s1026" type="#_x0000_t32" style="position:absolute;margin-left:433.8pt;margin-top:8.35pt;width:1.5pt;height:35.4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" strokeweight="3pt">
                <v:stroke endarrow="block" miterlimit="4" joinstyle="miter"/>
              </v:shape>
            </w:pict>
          </mc:Fallback>
        </mc:AlternateContent>
      </w:r>
      <w:r w:rsidR="00B126D4">
        <w:rPr>
          <w:noProof/>
        </w:rPr>
        <mc:AlternateContent>
          <mc:Choice Requires="wps">
            <w:drawing>
              <wp:anchor distT="0" distB="0" distL="114300" distR="114300" simplePos="0" relativeHeight="251740160" behindDoc="0" locked="0" layoutInCell="1" allowOverlap="1" wp14:anchorId="0C858016" wp14:editId="461C948F">
                <wp:simplePos x="0" y="0"/>
                <wp:positionH relativeFrom="column">
                  <wp:posOffset>1882140</wp:posOffset>
                </wp:positionH>
                <wp:positionV relativeFrom="paragraph">
                  <wp:posOffset>121285</wp:posOffset>
                </wp:positionV>
                <wp:extent cx="15240" cy="350520"/>
                <wp:effectExtent l="95250" t="19050" r="60960" b="49530"/>
                <wp:wrapNone/>
                <wp:docPr id="98" name="Straight Arrow Connector 98"/>
                <wp:cNvGraphicFramePr/>
                <a:graphic xmlns:a="http://schemas.openxmlformats.org/drawingml/2006/main">
                  <a:graphicData uri="http://schemas.microsoft.com/office/word/2010/wordprocessingShape">
                    <wps:wsp>
                      <wps:cNvCnPr/>
                      <wps:spPr>
                        <a:xfrm flipH="1">
                          <a:off x="0" y="0"/>
                          <a:ext cx="15240" cy="3505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AA39B50" id="Straight Arrow Connector 98" o:spid="_x0000_s1026" type="#_x0000_t32" style="position:absolute;margin-left:148.2pt;margin-top:9.55pt;width:1.2pt;height:27.6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" strokeweight="3pt">
                <v:stroke endarrow="block" miterlimit="4" joinstyle="miter"/>
              </v:shape>
            </w:pict>
          </mc:Fallback>
        </mc:AlternateContent>
      </w:r>
    </w:p>
    <w:p w14:paraId="75C3ECF3" w14:textId="54B1F10C" w:rsidR="00D7272B" w:rsidRDefault="00D7272B" w:rsidP="005725CE">
      <w:pPr>
        <w:pStyle w:val="ListParagraph"/>
        <w:jc w:val="center"/>
      </w:pPr>
    </w:p>
    <w:p w14:paraId="00D69A55" w14:textId="3B9E88E1" w:rsidR="00D7272B" w:rsidRDefault="003768D9" w:rsidP="005725CE">
      <w:pPr>
        <w:pStyle w:val="ListParagraph"/>
        <w:jc w:val="center"/>
      </w:pPr>
      <w:r>
        <w:rPr>
          <w:noProof/>
        </w:rPr>
        <mc:AlternateContent>
          <mc:Choice Requires="wps">
            <w:drawing>
              <wp:anchor distT="0" distB="0" distL="114300" distR="114300" simplePos="0" relativeHeight="251732992" behindDoc="0" locked="0" layoutInCell="1" allowOverlap="1" wp14:anchorId="1B749AE7" wp14:editId="616CACD4">
                <wp:simplePos x="0" y="0"/>
                <wp:positionH relativeFrom="column">
                  <wp:posOffset>579120</wp:posOffset>
                </wp:positionH>
                <wp:positionV relativeFrom="paragraph">
                  <wp:posOffset>110490</wp:posOffset>
                </wp:positionV>
                <wp:extent cx="1371600" cy="2225040"/>
                <wp:effectExtent l="0" t="0" r="19050" b="10160"/>
                <wp:wrapNone/>
                <wp:docPr id="94" name="Text Box 94"/>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4E4B7211" w14:textId="7320F08F" w:rsidR="003768D9" w:rsidRDefault="003768D9">
                            <w:r>
                              <w:t>Explicit Solver:</w:t>
                            </w:r>
                          </w:p>
                          <w:p w14:paraId="51B98AAB" w14:textId="67A14FC0" w:rsidR="003768D9" w:rsidRDefault="003768D9">
                            <w:r>
                              <w:t>Ode1</w:t>
                            </w:r>
                          </w:p>
                          <w:p w14:paraId="10B8CFC9" w14:textId="2E039EF0" w:rsidR="003768D9" w:rsidRDefault="003768D9" w:rsidP="003768D9">
                            <w:r>
                              <w:t>Ode2</w:t>
                            </w:r>
                          </w:p>
                          <w:p w14:paraId="77E0BC6C" w14:textId="64FFEABF" w:rsidR="003768D9" w:rsidRDefault="003768D9" w:rsidP="003768D9">
                            <w:r>
                              <w:t>Ode3</w:t>
                            </w:r>
                          </w:p>
                          <w:p w14:paraId="03A97E70" w14:textId="748DC913" w:rsidR="003768D9" w:rsidRDefault="003768D9" w:rsidP="003768D9">
                            <w:r>
                              <w:t>Ode5</w:t>
                            </w:r>
                          </w:p>
                          <w:p w14:paraId="327D6C84" w14:textId="708CF151" w:rsidR="003768D9" w:rsidRDefault="003768D9">
                            <w:r>
                              <w:t>Ode8</w:t>
                            </w:r>
                          </w:p>
                          <w:p w14:paraId="00A292A7" w14:textId="77777777" w:rsidR="003768D9" w:rsidRDefault="003768D9" w:rsidP="003768D9">
                            <w:r>
                              <w:t>Ode1</w:t>
                            </w:r>
                          </w:p>
                          <w:p w14:paraId="56BF36B5" w14:textId="77777777" w:rsidR="003768D9" w:rsidRDefault="003768D9"/>
                          <w:p w14:paraId="5C8B17BE" w14:textId="77777777" w:rsidR="003768D9" w:rsidRDefault="003768D9"/>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B749AE7" id="Text Box 94" o:spid="_x0000_s1049" type="#_x0000_t202" style="position:absolute;left:0;text-align:left;margin-left:45.6pt;margin-top:8.7pt;width:108pt;height:175.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" fillcolor="white [3201]" strokecolor="black [3200]" strokeweight="2pt">
                <v:textbox style="mso-fit-shape-to-text:t" inset="4pt,4pt,4pt,4pt">
                  <w:txbxContent>
                    <w:p w14:paraId="4E4B7211" w14:textId="7320F08F" w:rsidR="003768D9" w:rsidRDefault="003768D9">
                      <w:r>
                        <w:t>Explicit Solver:</w:t>
                      </w:r>
                    </w:p>
                    <w:p w14:paraId="51B98AAB" w14:textId="67A14FC0" w:rsidR="003768D9" w:rsidRDefault="003768D9">
                      <w:r>
                        <w:t>Ode1</w:t>
                      </w:r>
                    </w:p>
                    <w:p w14:paraId="10B8CFC9" w14:textId="2E039EF0" w:rsidR="003768D9" w:rsidRDefault="003768D9" w:rsidP="003768D9">
                      <w:r>
                        <w:t>Ode2</w:t>
                      </w:r>
                    </w:p>
                    <w:p w14:paraId="77E0BC6C" w14:textId="64FFEABF" w:rsidR="003768D9" w:rsidRDefault="003768D9" w:rsidP="003768D9">
                      <w:r>
                        <w:t>Ode3</w:t>
                      </w:r>
                    </w:p>
                    <w:p w14:paraId="03A97E70" w14:textId="748DC913" w:rsidR="003768D9" w:rsidRDefault="003768D9" w:rsidP="003768D9">
                      <w:r>
                        <w:t>Ode5</w:t>
                      </w:r>
                    </w:p>
                    <w:p w14:paraId="327D6C84" w14:textId="708CF151" w:rsidR="003768D9" w:rsidRDefault="003768D9">
                      <w:r>
                        <w:t>Ode8</w:t>
                      </w:r>
                    </w:p>
                    <w:p w14:paraId="00A292A7" w14:textId="77777777" w:rsidR="003768D9" w:rsidRDefault="003768D9" w:rsidP="003768D9">
                      <w:r>
                        <w:t>Ode1</w:t>
                      </w:r>
                    </w:p>
                    <w:p w14:paraId="56BF36B5" w14:textId="77777777" w:rsidR="003768D9" w:rsidRDefault="003768D9"/>
                    <w:p w14:paraId="5C8B17BE" w14:textId="77777777" w:rsidR="003768D9" w:rsidRDefault="003768D9"/>
                  </w:txbxContent>
                </v:textbox>
              </v:shape>
            </w:pict>
          </mc:Fallback>
        </mc:AlternateContent>
      </w:r>
    </w:p>
    <w:p w14:paraId="38798B1C" w14:textId="7DAB7A12" w:rsidR="00D7272B" w:rsidRDefault="00B126D4" w:rsidP="005725CE">
      <w:pPr>
        <w:pStyle w:val="ListParagraph"/>
        <w:jc w:val="center"/>
      </w:pPr>
      <w:r>
        <w:rPr>
          <w:noProof/>
        </w:rPr>
        <mc:AlternateContent>
          <mc:Choice Requires="wps">
            <w:drawing>
              <wp:anchor distT="0" distB="0" distL="114300" distR="114300" simplePos="0" relativeHeight="251737088" behindDoc="0" locked="0" layoutInCell="1" allowOverlap="1" wp14:anchorId="0E1BE1E1" wp14:editId="12519E03">
                <wp:simplePos x="0" y="0"/>
                <wp:positionH relativeFrom="column">
                  <wp:posOffset>4251960</wp:posOffset>
                </wp:positionH>
                <wp:positionV relativeFrom="paragraph">
                  <wp:posOffset>40005</wp:posOffset>
                </wp:positionV>
                <wp:extent cx="1371600" cy="2225040"/>
                <wp:effectExtent l="0" t="0" r="19050" b="15240"/>
                <wp:wrapNone/>
                <wp:docPr id="96" name="Text Box 96"/>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0E39AC77" w14:textId="77777777" w:rsidR="008D0F90" w:rsidRDefault="008D0F90">
                            <w:r>
                              <w:t>Explicit Solver:</w:t>
                            </w:r>
                          </w:p>
                          <w:p w14:paraId="559A162A" w14:textId="2A92F491" w:rsidR="008D0F90" w:rsidRDefault="008D0F90">
                            <w:r>
                              <w:t>Ode45</w:t>
                            </w:r>
                          </w:p>
                          <w:p w14:paraId="1351274C" w14:textId="62BD2688" w:rsidR="008D0F90" w:rsidRDefault="008D0F90" w:rsidP="003768D9">
                            <w:r>
                              <w:t>Ode23</w:t>
                            </w:r>
                          </w:p>
                          <w:p w14:paraId="2B5D4083" w14:textId="5A42A5E7" w:rsidR="008D0F90" w:rsidRDefault="008D0F90" w:rsidP="003768D9">
                            <w:r>
                              <w:t>Ode115</w:t>
                            </w:r>
                          </w:p>
                          <w:p w14:paraId="5F9C71FC" w14:textId="77777777" w:rsidR="008D0F90" w:rsidRDefault="008D0F90"/>
                          <w:p w14:paraId="0FCDAE36" w14:textId="77777777" w:rsidR="008D0F90" w:rsidRDefault="008D0F9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E1BE1E1" id="Text Box 96" o:spid="_x0000_s1050" type="#_x0000_t202" style="position:absolute;left:0;text-align:left;margin-left:334.8pt;margin-top:3.15pt;width:108pt;height:175.2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" fillcolor="white [3201]" strokecolor="black [3200]" strokeweight="2pt">
                <v:textbox style="mso-fit-shape-to-text:t" inset="4pt,4pt,4pt,4pt">
                  <w:txbxContent>
                    <w:p w14:paraId="0E39AC77" w14:textId="77777777" w:rsidR="008D0F90" w:rsidRDefault="008D0F90">
                      <w:r>
                        <w:t>Explicit Solver:</w:t>
                      </w:r>
                    </w:p>
                    <w:p w14:paraId="559A162A" w14:textId="2A92F491" w:rsidR="008D0F90" w:rsidRDefault="008D0F90">
                      <w:r>
                        <w:t>Ode45</w:t>
                      </w:r>
                    </w:p>
                    <w:p w14:paraId="1351274C" w14:textId="62BD2688" w:rsidR="008D0F90" w:rsidRDefault="008D0F90" w:rsidP="003768D9">
                      <w:r>
                        <w:t>Ode23</w:t>
                      </w:r>
                    </w:p>
                    <w:p w14:paraId="2B5D4083" w14:textId="5A42A5E7" w:rsidR="008D0F90" w:rsidRDefault="008D0F90" w:rsidP="003768D9">
                      <w:r>
                        <w:t>Ode115</w:t>
                      </w:r>
                    </w:p>
                    <w:p w14:paraId="5F9C71FC" w14:textId="77777777" w:rsidR="008D0F90" w:rsidRDefault="008D0F90"/>
                    <w:p w14:paraId="0FCDAE36" w14:textId="77777777" w:rsidR="008D0F90" w:rsidRDefault="008D0F90"/>
                  </w:txbxContent>
                </v:textbox>
              </v:shape>
            </w:pict>
          </mc:Fallback>
        </mc:AlternateContent>
      </w:r>
      <w:r w:rsidR="008D0F90">
        <w:rPr>
          <w:noProof/>
        </w:rPr>
        <mc:AlternateContent>
          <mc:Choice Requires="wps">
            <w:drawing>
              <wp:anchor distT="0" distB="0" distL="114300" distR="114300" simplePos="0" relativeHeight="251739136" behindDoc="0" locked="0" layoutInCell="1" allowOverlap="1" wp14:anchorId="1261EF90" wp14:editId="5D087979">
                <wp:simplePos x="0" y="0"/>
                <wp:positionH relativeFrom="column">
                  <wp:posOffset>5848350</wp:posOffset>
                </wp:positionH>
                <wp:positionV relativeFrom="paragraph">
                  <wp:posOffset>43815</wp:posOffset>
                </wp:positionV>
                <wp:extent cx="1371600" cy="2225040"/>
                <wp:effectExtent l="0" t="0" r="19050" b="15240"/>
                <wp:wrapNone/>
                <wp:docPr id="97" name="Text Box 97"/>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31119587" w14:textId="226A772B" w:rsidR="008D0F90" w:rsidRDefault="00B84569">
                            <w:r>
                              <w:t>Implicit</w:t>
                            </w:r>
                            <w:r w:rsidR="008D0F90">
                              <w:t xml:space="preserve"> Solver:</w:t>
                            </w:r>
                          </w:p>
                          <w:p w14:paraId="0AA23549" w14:textId="16AB692A" w:rsidR="008D0F90" w:rsidRDefault="008D0F90">
                            <w:r>
                              <w:t>Ode15s</w:t>
                            </w:r>
                          </w:p>
                          <w:p w14:paraId="0BE2F1D0" w14:textId="48EE1F9D" w:rsidR="008D0F90" w:rsidRDefault="008D0F90" w:rsidP="003768D9">
                            <w:r>
                              <w:t>Ode23s</w:t>
                            </w:r>
                          </w:p>
                          <w:p w14:paraId="1C636632" w14:textId="3DEC9D84" w:rsidR="008D0F90" w:rsidRDefault="008D0F90" w:rsidP="003768D9">
                            <w:r>
                              <w:t>Ode23t</w:t>
                            </w:r>
                          </w:p>
                          <w:p w14:paraId="2C545765" w14:textId="77777777" w:rsidR="008D0F90" w:rsidRDefault="008D0F90"/>
                          <w:p w14:paraId="3AA97F41" w14:textId="77777777" w:rsidR="008D0F90" w:rsidRDefault="008D0F9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261EF90" id="Text Box 97" o:spid="_x0000_s1051" type="#_x0000_t202" style="position:absolute;left:0;text-align:left;margin-left:460.5pt;margin-top:3.45pt;width:108pt;height:175.2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" fillcolor="white [3201]" strokecolor="black [3200]" strokeweight="2pt">
                <v:textbox style="mso-fit-shape-to-text:t" inset="4pt,4pt,4pt,4pt">
                  <w:txbxContent>
                    <w:p w14:paraId="31119587" w14:textId="226A772B" w:rsidR="008D0F90" w:rsidRDefault="00B84569">
                      <w:r>
                        <w:t>Implicit</w:t>
                      </w:r>
                      <w:r w:rsidR="008D0F90">
                        <w:t xml:space="preserve"> Solver:</w:t>
                      </w:r>
                    </w:p>
                    <w:p w14:paraId="0AA23549" w14:textId="16AB692A" w:rsidR="008D0F90" w:rsidRDefault="008D0F90">
                      <w:r>
                        <w:t>Ode15s</w:t>
                      </w:r>
                    </w:p>
                    <w:p w14:paraId="0BE2F1D0" w14:textId="48EE1F9D" w:rsidR="008D0F90" w:rsidRDefault="008D0F90" w:rsidP="003768D9">
                      <w:r>
                        <w:t>Ode23s</w:t>
                      </w:r>
                    </w:p>
                    <w:p w14:paraId="1C636632" w14:textId="3DEC9D84" w:rsidR="008D0F90" w:rsidRDefault="008D0F90" w:rsidP="003768D9">
                      <w:r>
                        <w:t>Ode23t</w:t>
                      </w:r>
                    </w:p>
                    <w:p w14:paraId="2C545765" w14:textId="77777777" w:rsidR="008D0F90" w:rsidRDefault="008D0F90"/>
                    <w:p w14:paraId="3AA97F41" w14:textId="77777777" w:rsidR="008D0F90" w:rsidRDefault="008D0F90"/>
                  </w:txbxContent>
                </v:textbox>
              </v:shape>
            </w:pict>
          </mc:Fallback>
        </mc:AlternateContent>
      </w:r>
      <w:r w:rsidR="008D0F90">
        <w:rPr>
          <w:noProof/>
        </w:rPr>
        <mc:AlternateContent>
          <mc:Choice Requires="wps">
            <w:drawing>
              <wp:anchor distT="0" distB="0" distL="114300" distR="114300" simplePos="0" relativeHeight="251735040" behindDoc="0" locked="0" layoutInCell="1" allowOverlap="1" wp14:anchorId="3D2F4EBE" wp14:editId="7A409ADE">
                <wp:simplePos x="0" y="0"/>
                <wp:positionH relativeFrom="column">
                  <wp:posOffset>2385060</wp:posOffset>
                </wp:positionH>
                <wp:positionV relativeFrom="paragraph">
                  <wp:posOffset>43815</wp:posOffset>
                </wp:positionV>
                <wp:extent cx="1371600" cy="2225040"/>
                <wp:effectExtent l="0" t="0" r="19050" b="18415"/>
                <wp:wrapNone/>
                <wp:docPr id="95" name="Text Box 95"/>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491309BB" w14:textId="2650212E" w:rsidR="008D0F90" w:rsidRDefault="008D0F90">
                            <w:r>
                              <w:t>Implicit Solver:</w:t>
                            </w:r>
                          </w:p>
                          <w:p w14:paraId="7A69237F" w14:textId="37EC0E62" w:rsidR="008D0F90" w:rsidRDefault="008D0F90">
                            <w:r>
                              <w:t>Ode14x</w:t>
                            </w:r>
                          </w:p>
                          <w:p w14:paraId="4B169453" w14:textId="77777777" w:rsidR="008D0F90" w:rsidRDefault="008D0F90"/>
                          <w:p w14:paraId="3C4512DD" w14:textId="77777777" w:rsidR="008D0F90" w:rsidRDefault="008D0F9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D2F4EBE" id="Text Box 95" o:spid="_x0000_s1052" type="#_x0000_t202" style="position:absolute;left:0;text-align:left;margin-left:187.8pt;margin-top:3.45pt;width:108pt;height:175.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" fillcolor="white [3201]" strokecolor="black [3200]" strokeweight="2pt">
                <v:textbox style="mso-fit-shape-to-text:t" inset="4pt,4pt,4pt,4pt">
                  <w:txbxContent>
                    <w:p w14:paraId="491309BB" w14:textId="2650212E" w:rsidR="008D0F90" w:rsidRDefault="008D0F90">
                      <w:r>
                        <w:t>Implicit Solver:</w:t>
                      </w:r>
                    </w:p>
                    <w:p w14:paraId="7A69237F" w14:textId="37EC0E62" w:rsidR="008D0F90" w:rsidRDefault="008D0F90">
                      <w:r>
                        <w:t>Ode14x</w:t>
                      </w:r>
                    </w:p>
                    <w:p w14:paraId="4B169453" w14:textId="77777777" w:rsidR="008D0F90" w:rsidRDefault="008D0F90"/>
                    <w:p w14:paraId="3C4512DD" w14:textId="77777777" w:rsidR="008D0F90" w:rsidRDefault="008D0F90"/>
                  </w:txbxContent>
                </v:textbox>
              </v:shape>
            </w:pict>
          </mc:Fallback>
        </mc:AlternateContent>
      </w:r>
    </w:p>
    <w:p w14:paraId="41AED145" w14:textId="17ECEF1E" w:rsidR="00D7272B" w:rsidRDefault="00D7272B" w:rsidP="005725CE">
      <w:pPr>
        <w:pStyle w:val="ListParagraph"/>
        <w:jc w:val="center"/>
      </w:pPr>
    </w:p>
    <w:p w14:paraId="732617A7" w14:textId="17664EEB" w:rsidR="00D7272B" w:rsidRDefault="00D7272B" w:rsidP="005725CE">
      <w:pPr>
        <w:pStyle w:val="ListParagraph"/>
        <w:jc w:val="center"/>
      </w:pPr>
    </w:p>
    <w:p w14:paraId="4AEE3A8D" w14:textId="3049215E" w:rsidR="00D7272B" w:rsidRDefault="00D7272B" w:rsidP="005725CE">
      <w:pPr>
        <w:pStyle w:val="ListParagraph"/>
        <w:jc w:val="center"/>
      </w:pPr>
    </w:p>
    <w:p w14:paraId="0091ED71" w14:textId="794EB6CE" w:rsidR="00D7272B" w:rsidRDefault="00D7272B" w:rsidP="005725CE">
      <w:pPr>
        <w:pStyle w:val="ListParagraph"/>
        <w:jc w:val="center"/>
      </w:pPr>
    </w:p>
    <w:p w14:paraId="5BC7E3DD" w14:textId="1E7D7160" w:rsidR="00D7272B" w:rsidRDefault="00D7272B" w:rsidP="005725CE">
      <w:pPr>
        <w:pStyle w:val="ListParagraph"/>
        <w:jc w:val="center"/>
      </w:pPr>
    </w:p>
    <w:p w14:paraId="4D732C6B" w14:textId="567BD5B8" w:rsidR="00D7272B" w:rsidRDefault="00D7272B" w:rsidP="005725CE">
      <w:pPr>
        <w:pStyle w:val="ListParagraph"/>
        <w:jc w:val="center"/>
      </w:pPr>
    </w:p>
    <w:p w14:paraId="67C2CD4E" w14:textId="374B24E5" w:rsidR="00D7272B" w:rsidRDefault="00D7272B" w:rsidP="005725CE">
      <w:pPr>
        <w:pStyle w:val="ListParagraph"/>
        <w:jc w:val="center"/>
      </w:pPr>
    </w:p>
    <w:p w14:paraId="58D32CD2" w14:textId="386B6701" w:rsidR="00D7272B" w:rsidRDefault="00D7272B" w:rsidP="005725CE">
      <w:pPr>
        <w:pStyle w:val="ListParagraph"/>
        <w:jc w:val="center"/>
      </w:pPr>
    </w:p>
    <w:p w14:paraId="0B5B6EBA" w14:textId="4DB3957C" w:rsidR="00D7272B" w:rsidRDefault="00D7272B" w:rsidP="005725CE">
      <w:pPr>
        <w:pStyle w:val="ListParagraph"/>
        <w:jc w:val="center"/>
      </w:pPr>
    </w:p>
    <w:p w14:paraId="7D7A8D8F" w14:textId="7A111D87" w:rsidR="00E154DB" w:rsidRDefault="00E154DB" w:rsidP="005725CE">
      <w:pPr>
        <w:pStyle w:val="ListParagraph"/>
        <w:jc w:val="center"/>
      </w:pPr>
    </w:p>
    <w:p w14:paraId="7DA6C1FE" w14:textId="4CDEB68C" w:rsidR="00E154DB" w:rsidRPr="00DD6719" w:rsidRDefault="00B714CE">
      <w:pPr>
        <w:rPr>
          <w:b/>
          <w:bCs/>
        </w:rPr>
      </w:pPr>
      <w:r w:rsidRPr="00DD6719">
        <w:rPr>
          <w:b/>
          <w:bCs/>
        </w:rPr>
        <w:lastRenderedPageBreak/>
        <w:t xml:space="preserve">       Solver strategy of ABS system is as follows:</w:t>
      </w:r>
    </w:p>
    <w:p w14:paraId="170E0895" w14:textId="0BD6A928" w:rsidR="00B714CE" w:rsidRDefault="00B84569" w:rsidP="00B714CE">
      <w:pPr>
        <w:pStyle w:val="ListParagraph"/>
        <w:numPr>
          <w:ilvl w:val="0"/>
          <w:numId w:val="7"/>
        </w:numPr>
      </w:pPr>
      <w:r>
        <w:t>Based on above mentioned flowchart we are not required to generate any C code at present so I am proceeding with variable step solver.</w:t>
      </w:r>
    </w:p>
    <w:p w14:paraId="45242C49" w14:textId="47DDD33F" w:rsidR="00B84569" w:rsidRDefault="00B84569" w:rsidP="00B714CE">
      <w:pPr>
        <w:pStyle w:val="ListParagraph"/>
        <w:numPr>
          <w:ilvl w:val="0"/>
          <w:numId w:val="7"/>
        </w:numPr>
      </w:pPr>
      <w:r>
        <w:t>MATLAB solver are numerical solver based on numerical methods.</w:t>
      </w:r>
    </w:p>
    <w:p w14:paraId="3651D6A0" w14:textId="23FE02A9" w:rsidR="00B84569" w:rsidRDefault="00B84569" w:rsidP="00B714CE">
      <w:pPr>
        <w:pStyle w:val="ListParagraph"/>
        <w:numPr>
          <w:ilvl w:val="0"/>
          <w:numId w:val="7"/>
        </w:numPr>
      </w:pPr>
      <w:r>
        <w:t>Initially to determine best solver method we can select type as ‘Variable step’ and Solver as ‘Auto’ MATLAB will select best suitable solver as per requirements.</w:t>
      </w:r>
    </w:p>
    <w:p w14:paraId="62B8E103" w14:textId="68438B8F" w:rsidR="00B84569" w:rsidRDefault="00B84569" w:rsidP="00B714CE">
      <w:pPr>
        <w:pStyle w:val="ListParagraph"/>
        <w:numPr>
          <w:ilvl w:val="0"/>
          <w:numId w:val="7"/>
        </w:numPr>
      </w:pPr>
      <w:r>
        <w:t>Stiffness of model can be determined by amount of time required for calculation.</w:t>
      </w:r>
      <w:r w:rsidR="00136350">
        <w:t xml:space="preserve"> Based on message given by MATLAB whether model is stiff we select solver from above list.</w:t>
      </w:r>
    </w:p>
    <w:p w14:paraId="04F50370" w14:textId="4F539620" w:rsidR="00B84569" w:rsidRDefault="00136350" w:rsidP="00B714CE">
      <w:pPr>
        <w:pStyle w:val="ListParagraph"/>
        <w:numPr>
          <w:ilvl w:val="0"/>
          <w:numId w:val="7"/>
        </w:numPr>
      </w:pPr>
      <w:r>
        <w:t>In our case model is not stiff so we are selecting ODE45</w:t>
      </w:r>
      <w:r w:rsidR="00EB48AD">
        <w:t xml:space="preserve"> based on dormand-prince</w:t>
      </w:r>
      <w:r>
        <w:t xml:space="preserve"> solver selected by auto-solver.</w:t>
      </w:r>
    </w:p>
    <w:p w14:paraId="5906EF24" w14:textId="6C693FC2" w:rsidR="00D7272B" w:rsidRDefault="00D7272B" w:rsidP="00941F14">
      <w:pPr>
        <w:pStyle w:val="ListParagraph"/>
      </w:pPr>
    </w:p>
    <w:p w14:paraId="1CBFEFE9" w14:textId="0A638FFF" w:rsidR="00941F14" w:rsidRDefault="00941F14" w:rsidP="00941F14">
      <w:pPr>
        <w:pStyle w:val="ListParagraph"/>
      </w:pPr>
    </w:p>
    <w:p w14:paraId="2897CEA7" w14:textId="1C290CAF" w:rsidR="00941F14" w:rsidRDefault="00941F14" w:rsidP="00941F14">
      <w:pPr>
        <w:pStyle w:val="ListParagraph"/>
      </w:pPr>
      <w:r>
        <w:rPr>
          <w:noProof/>
        </w:rPr>
        <w:drawing>
          <wp:inline distT="0" distB="0" distL="0" distR="0" wp14:anchorId="6DD85C14" wp14:editId="2051688C">
            <wp:extent cx="6115050" cy="3181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181350"/>
                    </a:xfrm>
                    <a:prstGeom prst="rect">
                      <a:avLst/>
                    </a:prstGeom>
                  </pic:spPr>
                </pic:pic>
              </a:graphicData>
            </a:graphic>
          </wp:inline>
        </w:drawing>
      </w:r>
    </w:p>
    <w:p w14:paraId="46204A92" w14:textId="5FD98C9E" w:rsidR="00D7272B" w:rsidRDefault="00D7272B" w:rsidP="005725CE">
      <w:pPr>
        <w:pStyle w:val="ListParagraph"/>
        <w:jc w:val="center"/>
      </w:pPr>
    </w:p>
    <w:p w14:paraId="37F4717A" w14:textId="7CCB1716" w:rsidR="00D7272B" w:rsidRDefault="00D7272B" w:rsidP="005725CE">
      <w:pPr>
        <w:pStyle w:val="ListParagraph"/>
        <w:jc w:val="center"/>
      </w:pPr>
    </w:p>
    <w:p w14:paraId="1641B0A3" w14:textId="71222A9D" w:rsidR="006B7764" w:rsidRDefault="006B7764" w:rsidP="005725CE">
      <w:pPr>
        <w:pStyle w:val="ListParagraph"/>
        <w:jc w:val="center"/>
      </w:pPr>
    </w:p>
    <w:p w14:paraId="46C9BB3A" w14:textId="44207304" w:rsidR="006B7764" w:rsidRDefault="006B7764" w:rsidP="005725CE">
      <w:pPr>
        <w:pStyle w:val="ListParagraph"/>
        <w:jc w:val="center"/>
      </w:pPr>
    </w:p>
    <w:p w14:paraId="2BE93D37" w14:textId="2DDE3BE0" w:rsidR="006B7764" w:rsidRDefault="006B7764" w:rsidP="005725CE">
      <w:pPr>
        <w:pStyle w:val="ListParagraph"/>
        <w:jc w:val="center"/>
      </w:pPr>
    </w:p>
    <w:p w14:paraId="41ABD27F" w14:textId="77B72EF8" w:rsidR="006B7764" w:rsidRDefault="006B7764" w:rsidP="005725CE">
      <w:pPr>
        <w:pStyle w:val="ListParagraph"/>
        <w:jc w:val="center"/>
      </w:pPr>
    </w:p>
    <w:p w14:paraId="4991E252" w14:textId="7CA431F0" w:rsidR="006B7764" w:rsidRDefault="006B7764" w:rsidP="005725CE">
      <w:pPr>
        <w:pStyle w:val="ListParagraph"/>
        <w:jc w:val="center"/>
      </w:pPr>
    </w:p>
    <w:p w14:paraId="421CAF56" w14:textId="617F467D" w:rsidR="006B7764" w:rsidRDefault="006B7764" w:rsidP="005725CE">
      <w:pPr>
        <w:pStyle w:val="ListParagraph"/>
        <w:jc w:val="center"/>
      </w:pPr>
    </w:p>
    <w:p w14:paraId="6AC017DA" w14:textId="665FFC5B" w:rsidR="006B7764" w:rsidRDefault="006B7764" w:rsidP="005725CE">
      <w:pPr>
        <w:pStyle w:val="ListParagraph"/>
        <w:jc w:val="center"/>
      </w:pPr>
    </w:p>
    <w:p w14:paraId="0B611A0F" w14:textId="2731739D" w:rsidR="006B7764" w:rsidRDefault="006B7764" w:rsidP="005725CE">
      <w:pPr>
        <w:pStyle w:val="ListParagraph"/>
        <w:jc w:val="center"/>
      </w:pPr>
    </w:p>
    <w:p w14:paraId="2F2D106C" w14:textId="6EDBD686" w:rsidR="006B7764" w:rsidRDefault="006B7764" w:rsidP="005725CE">
      <w:pPr>
        <w:pStyle w:val="ListParagraph"/>
        <w:jc w:val="center"/>
      </w:pPr>
    </w:p>
    <w:p w14:paraId="02C1C3FA" w14:textId="5E87F382" w:rsidR="006B7764" w:rsidRDefault="006B7764" w:rsidP="005725CE">
      <w:pPr>
        <w:pStyle w:val="ListParagraph"/>
        <w:jc w:val="center"/>
      </w:pPr>
    </w:p>
    <w:p w14:paraId="2095AA15" w14:textId="28AAA8AB" w:rsidR="006B7764" w:rsidRDefault="006B7764" w:rsidP="005725CE">
      <w:pPr>
        <w:pStyle w:val="ListParagraph"/>
        <w:jc w:val="center"/>
      </w:pPr>
    </w:p>
    <w:p w14:paraId="36157513" w14:textId="70392248" w:rsidR="006B7764" w:rsidRDefault="006B7764" w:rsidP="005725CE">
      <w:pPr>
        <w:pStyle w:val="ListParagraph"/>
        <w:jc w:val="center"/>
      </w:pPr>
    </w:p>
    <w:p w14:paraId="5AE50FD4" w14:textId="209D129B" w:rsidR="006B7764" w:rsidRDefault="006B7764" w:rsidP="005725CE">
      <w:pPr>
        <w:pStyle w:val="ListParagraph"/>
        <w:jc w:val="center"/>
      </w:pPr>
    </w:p>
    <w:p w14:paraId="44DF8EF0" w14:textId="4F7B63BB" w:rsidR="006B7764" w:rsidRDefault="006B7764" w:rsidP="005725CE">
      <w:pPr>
        <w:pStyle w:val="ListParagraph"/>
        <w:jc w:val="center"/>
      </w:pPr>
    </w:p>
    <w:p w14:paraId="4BADCEE8" w14:textId="65E7692E" w:rsidR="006B7764" w:rsidRDefault="006B7764" w:rsidP="005725CE">
      <w:pPr>
        <w:pStyle w:val="ListParagraph"/>
        <w:jc w:val="center"/>
      </w:pPr>
    </w:p>
    <w:p w14:paraId="79BAEDD0" w14:textId="1342382E" w:rsidR="006B7764" w:rsidRDefault="006B7764" w:rsidP="005725CE">
      <w:pPr>
        <w:pStyle w:val="ListParagraph"/>
        <w:jc w:val="center"/>
      </w:pPr>
    </w:p>
    <w:p w14:paraId="6E71FAAD" w14:textId="25AAA101" w:rsidR="006B7764" w:rsidRDefault="006B7764" w:rsidP="005725CE">
      <w:pPr>
        <w:pStyle w:val="ListParagraph"/>
        <w:jc w:val="center"/>
      </w:pPr>
    </w:p>
    <w:p w14:paraId="759844CE" w14:textId="77777777" w:rsidR="006B7764" w:rsidRDefault="006B7764" w:rsidP="00EF41BF"/>
    <w:p w14:paraId="56F9755D" w14:textId="6F3E2FBF" w:rsidR="005725CE" w:rsidRDefault="005725CE" w:rsidP="005725CE">
      <w:pPr>
        <w:pStyle w:val="ListParagraph"/>
        <w:jc w:val="center"/>
      </w:pPr>
    </w:p>
    <w:p w14:paraId="3FBAA0AE" w14:textId="248BF524" w:rsidR="005725CE" w:rsidRPr="0090515A" w:rsidRDefault="005725CE" w:rsidP="0090515A">
      <w:pPr>
        <w:pStyle w:val="ListParagraph"/>
        <w:numPr>
          <w:ilvl w:val="0"/>
          <w:numId w:val="1"/>
        </w:numPr>
        <w:rPr>
          <w:b/>
          <w:bCs/>
          <w:sz w:val="28"/>
          <w:szCs w:val="28"/>
        </w:rPr>
      </w:pPr>
      <w:r w:rsidRPr="0090515A">
        <w:rPr>
          <w:b/>
          <w:bCs/>
          <w:sz w:val="28"/>
          <w:szCs w:val="28"/>
        </w:rPr>
        <w:lastRenderedPageBreak/>
        <w:t>Data Inspector</w:t>
      </w:r>
    </w:p>
    <w:p w14:paraId="230BF28D" w14:textId="7F56D8A3" w:rsidR="00154818" w:rsidRDefault="00154818" w:rsidP="005725CE">
      <w:pPr>
        <w:ind w:left="360"/>
        <w:rPr>
          <w:noProof/>
        </w:rPr>
      </w:pPr>
      <w:r>
        <w:rPr>
          <w:noProof/>
        </w:rPr>
        <w:t>Using data inspector we can compare graphs with various conditions and we can archive our results.</w:t>
      </w:r>
    </w:p>
    <w:p w14:paraId="05A19022" w14:textId="735F1DED" w:rsidR="005725CE" w:rsidRDefault="005725CE" w:rsidP="005725CE">
      <w:pPr>
        <w:ind w:left="360"/>
      </w:pPr>
      <w:r>
        <w:rPr>
          <w:noProof/>
        </w:rPr>
        <w:drawing>
          <wp:inline distT="0" distB="0" distL="0" distR="0" wp14:anchorId="7B6B474A" wp14:editId="5F596EC5">
            <wp:extent cx="6609829" cy="34671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3077" cy="3468804"/>
                    </a:xfrm>
                    <a:prstGeom prst="rect">
                      <a:avLst/>
                    </a:prstGeom>
                  </pic:spPr>
                </pic:pic>
              </a:graphicData>
            </a:graphic>
          </wp:inline>
        </w:drawing>
      </w:r>
    </w:p>
    <w:p w14:paraId="02ACBF8F" w14:textId="3D75A7AA" w:rsidR="005725CE" w:rsidRDefault="005725CE" w:rsidP="005725CE">
      <w:pPr>
        <w:ind w:left="360"/>
      </w:pPr>
      <w:r>
        <w:rPr>
          <w:noProof/>
        </w:rPr>
        <w:drawing>
          <wp:inline distT="0" distB="0" distL="0" distR="0" wp14:anchorId="72583DC8" wp14:editId="5141331C">
            <wp:extent cx="6644640" cy="3604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4640" cy="3604260"/>
                    </a:xfrm>
                    <a:prstGeom prst="rect">
                      <a:avLst/>
                    </a:prstGeom>
                  </pic:spPr>
                </pic:pic>
              </a:graphicData>
            </a:graphic>
          </wp:inline>
        </w:drawing>
      </w:r>
    </w:p>
    <w:p w14:paraId="65AE08A3" w14:textId="608E33EC" w:rsidR="00BE183E" w:rsidRDefault="00BE183E" w:rsidP="005725CE">
      <w:pPr>
        <w:ind w:left="360"/>
      </w:pPr>
    </w:p>
    <w:p w14:paraId="4A6AD55A" w14:textId="7F87B7C1" w:rsidR="00BE183E" w:rsidRDefault="00BE183E" w:rsidP="005725CE">
      <w:pPr>
        <w:ind w:left="360"/>
      </w:pPr>
    </w:p>
    <w:p w14:paraId="14A1740E" w14:textId="10EE0A31" w:rsidR="00BE183E" w:rsidRDefault="00BE183E" w:rsidP="005725CE">
      <w:pPr>
        <w:ind w:left="360"/>
      </w:pPr>
    </w:p>
    <w:p w14:paraId="1709A9C2" w14:textId="68C2348A" w:rsidR="00BE183E" w:rsidRDefault="00BE183E" w:rsidP="005725CE">
      <w:pPr>
        <w:ind w:left="360"/>
      </w:pPr>
    </w:p>
    <w:p w14:paraId="7D6693C1" w14:textId="5E7DF132" w:rsidR="00BE183E" w:rsidRDefault="00BE183E" w:rsidP="005725CE">
      <w:pPr>
        <w:ind w:left="360"/>
      </w:pPr>
    </w:p>
    <w:p w14:paraId="209B0380" w14:textId="75E21466" w:rsidR="001714E9" w:rsidRDefault="001714E9" w:rsidP="005725CE">
      <w:pPr>
        <w:ind w:left="360"/>
      </w:pPr>
    </w:p>
    <w:p w14:paraId="10CACC66" w14:textId="4F101B01" w:rsidR="00BE183E" w:rsidRDefault="00BE183E" w:rsidP="004F661D"/>
    <w:p w14:paraId="37E8C6D0" w14:textId="781FDE0B" w:rsidR="00BE183E" w:rsidRDefault="00BE183E" w:rsidP="005725CE">
      <w:pPr>
        <w:ind w:left="360"/>
      </w:pPr>
    </w:p>
    <w:p w14:paraId="79964CF2" w14:textId="20D3987E" w:rsidR="00BE183E" w:rsidRPr="0090515A" w:rsidRDefault="0006063F" w:rsidP="0090515A">
      <w:pPr>
        <w:pStyle w:val="ListParagraph"/>
        <w:numPr>
          <w:ilvl w:val="0"/>
          <w:numId w:val="1"/>
        </w:numPr>
        <w:rPr>
          <w:b/>
          <w:bCs/>
          <w:sz w:val="28"/>
          <w:szCs w:val="28"/>
        </w:rPr>
      </w:pPr>
      <w:r w:rsidRPr="0090515A">
        <w:rPr>
          <w:b/>
          <w:bCs/>
          <w:sz w:val="28"/>
          <w:szCs w:val="28"/>
        </w:rPr>
        <w:t>MATLAB Function Block</w:t>
      </w:r>
    </w:p>
    <w:p w14:paraId="68FBC785" w14:textId="5B5F29C6" w:rsidR="00132C53" w:rsidRDefault="00132C53" w:rsidP="0006063F">
      <w:pPr>
        <w:ind w:left="360"/>
        <w:rPr>
          <w:noProof/>
        </w:rPr>
      </w:pPr>
      <w:r>
        <w:rPr>
          <w:noProof/>
        </w:rPr>
        <w:t>In our model we are using matlab function block to calculate relative slip and provide a feedback to the system.</w:t>
      </w:r>
    </w:p>
    <w:p w14:paraId="708DEB84" w14:textId="0F486FF5" w:rsidR="0006063F" w:rsidRDefault="0006063F" w:rsidP="0006063F">
      <w:pPr>
        <w:ind w:left="360"/>
      </w:pPr>
      <w:r>
        <w:rPr>
          <w:noProof/>
        </w:rPr>
        <w:drawing>
          <wp:inline distT="0" distB="0" distL="0" distR="0" wp14:anchorId="4F6C7364" wp14:editId="64EA6598">
            <wp:extent cx="5638800" cy="187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59" r="-339" b="18849"/>
                    <a:stretch/>
                  </pic:blipFill>
                  <pic:spPr bwMode="auto">
                    <a:xfrm>
                      <a:off x="0" y="0"/>
                      <a:ext cx="5638800" cy="1874520"/>
                    </a:xfrm>
                    <a:prstGeom prst="rect">
                      <a:avLst/>
                    </a:prstGeom>
                    <a:ln>
                      <a:noFill/>
                    </a:ln>
                    <a:extLst>
                      <a:ext uri="{53640926-AAD7-44D8-BBD7-CCE9431645EC}">
                        <a14:shadowObscured xmlns:a14="http://schemas.microsoft.com/office/drawing/2010/main"/>
                      </a:ext>
                    </a:extLst>
                  </pic:spPr>
                </pic:pic>
              </a:graphicData>
            </a:graphic>
          </wp:inline>
        </w:drawing>
      </w:r>
    </w:p>
    <w:p w14:paraId="66A18C94" w14:textId="2F53A212" w:rsidR="0006063F" w:rsidRDefault="0006063F" w:rsidP="0006063F">
      <w:pPr>
        <w:ind w:left="360"/>
      </w:pPr>
      <w:r>
        <w:rPr>
          <w:noProof/>
        </w:rPr>
        <w:drawing>
          <wp:inline distT="0" distB="0" distL="0" distR="0" wp14:anchorId="1C978AC5" wp14:editId="7B279F26">
            <wp:extent cx="685800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790825"/>
                    </a:xfrm>
                    <a:prstGeom prst="rect">
                      <a:avLst/>
                    </a:prstGeom>
                  </pic:spPr>
                </pic:pic>
              </a:graphicData>
            </a:graphic>
          </wp:inline>
        </w:drawing>
      </w:r>
    </w:p>
    <w:p w14:paraId="367D6987" w14:textId="57142C03" w:rsidR="004A5D2F" w:rsidRDefault="004A5D2F" w:rsidP="0006063F">
      <w:pPr>
        <w:ind w:left="360"/>
      </w:pPr>
    </w:p>
    <w:p w14:paraId="3BE94063" w14:textId="7E57F2DF" w:rsidR="004A5D2F" w:rsidRDefault="004A5D2F" w:rsidP="0006063F">
      <w:pPr>
        <w:ind w:left="360"/>
      </w:pPr>
    </w:p>
    <w:p w14:paraId="0F0D5E35" w14:textId="0EE3E136" w:rsidR="004A5D2F" w:rsidRDefault="004A5D2F" w:rsidP="0006063F">
      <w:pPr>
        <w:ind w:left="360"/>
      </w:pPr>
    </w:p>
    <w:p w14:paraId="574392CE" w14:textId="703A7110" w:rsidR="004A5D2F" w:rsidRDefault="004A5D2F" w:rsidP="0006063F">
      <w:pPr>
        <w:ind w:left="360"/>
      </w:pPr>
    </w:p>
    <w:p w14:paraId="0D106010" w14:textId="4841F2FE" w:rsidR="004A5D2F" w:rsidRDefault="004A5D2F" w:rsidP="0006063F">
      <w:pPr>
        <w:ind w:left="360"/>
      </w:pPr>
    </w:p>
    <w:p w14:paraId="2513E86C" w14:textId="07C82B2A" w:rsidR="004A5D2F" w:rsidRDefault="004A5D2F" w:rsidP="0006063F">
      <w:pPr>
        <w:ind w:left="360"/>
      </w:pPr>
    </w:p>
    <w:p w14:paraId="252C9904" w14:textId="6D73737F" w:rsidR="004A5D2F" w:rsidRDefault="004A5D2F" w:rsidP="0006063F">
      <w:pPr>
        <w:ind w:left="360"/>
      </w:pPr>
    </w:p>
    <w:p w14:paraId="0122B8F1" w14:textId="2C1D94F3" w:rsidR="004A5D2F" w:rsidRDefault="004A5D2F" w:rsidP="0006063F">
      <w:pPr>
        <w:ind w:left="360"/>
      </w:pPr>
    </w:p>
    <w:p w14:paraId="05E7E5E1" w14:textId="0EC425BE" w:rsidR="004A5D2F" w:rsidRDefault="004A5D2F" w:rsidP="0006063F">
      <w:pPr>
        <w:ind w:left="360"/>
      </w:pPr>
    </w:p>
    <w:p w14:paraId="15E8A0B0" w14:textId="186933AE" w:rsidR="004A5D2F" w:rsidRDefault="004A5D2F" w:rsidP="0006063F">
      <w:pPr>
        <w:ind w:left="360"/>
      </w:pPr>
    </w:p>
    <w:p w14:paraId="16F04ABB" w14:textId="1B6F9FB8" w:rsidR="004A5D2F" w:rsidRDefault="004A5D2F" w:rsidP="0006063F">
      <w:pPr>
        <w:ind w:left="360"/>
      </w:pPr>
    </w:p>
    <w:p w14:paraId="244F2562" w14:textId="0B59E008" w:rsidR="004A5D2F" w:rsidRDefault="004A5D2F" w:rsidP="0006063F">
      <w:pPr>
        <w:ind w:left="360"/>
      </w:pPr>
    </w:p>
    <w:p w14:paraId="11F45050" w14:textId="64B9CE23" w:rsidR="004A5D2F" w:rsidRDefault="004A5D2F" w:rsidP="0006063F">
      <w:pPr>
        <w:ind w:left="360"/>
      </w:pPr>
    </w:p>
    <w:p w14:paraId="4725F855" w14:textId="16B4AE59" w:rsidR="004A5D2F" w:rsidRDefault="004A5D2F" w:rsidP="0006063F">
      <w:pPr>
        <w:ind w:left="360"/>
      </w:pPr>
    </w:p>
    <w:p w14:paraId="2C913B2A" w14:textId="5A9781E3" w:rsidR="004A5D2F" w:rsidRDefault="004A5D2F" w:rsidP="0006063F">
      <w:pPr>
        <w:ind w:left="360"/>
      </w:pPr>
    </w:p>
    <w:p w14:paraId="015ED42F" w14:textId="2DFEC613" w:rsidR="004A5D2F" w:rsidRDefault="004A5D2F" w:rsidP="0006063F">
      <w:pPr>
        <w:ind w:left="360"/>
      </w:pPr>
    </w:p>
    <w:p w14:paraId="220186D2" w14:textId="5E22D91C" w:rsidR="004A5D2F" w:rsidRDefault="004A5D2F" w:rsidP="0006063F">
      <w:pPr>
        <w:ind w:left="360"/>
      </w:pPr>
    </w:p>
    <w:p w14:paraId="79EFF58A" w14:textId="77777777" w:rsidR="003407D0" w:rsidRDefault="003407D0" w:rsidP="0006063F">
      <w:pPr>
        <w:ind w:left="360"/>
      </w:pPr>
    </w:p>
    <w:p w14:paraId="57182608" w14:textId="5477E75F" w:rsidR="004A5D2F" w:rsidRDefault="004A5D2F" w:rsidP="0006063F">
      <w:pPr>
        <w:ind w:left="360"/>
      </w:pPr>
    </w:p>
    <w:p w14:paraId="16F3FD3C" w14:textId="09C85736" w:rsidR="004A5D2F" w:rsidRDefault="004A5D2F" w:rsidP="0006063F">
      <w:pPr>
        <w:ind w:left="360"/>
      </w:pPr>
    </w:p>
    <w:p w14:paraId="65C659E1" w14:textId="1024163B" w:rsidR="004A5D2F" w:rsidRPr="0090515A" w:rsidRDefault="004A5D2F" w:rsidP="0090515A">
      <w:pPr>
        <w:pStyle w:val="ListParagraph"/>
        <w:numPr>
          <w:ilvl w:val="0"/>
          <w:numId w:val="1"/>
        </w:numPr>
        <w:rPr>
          <w:b/>
          <w:bCs/>
          <w:sz w:val="28"/>
          <w:szCs w:val="28"/>
        </w:rPr>
      </w:pPr>
      <w:r w:rsidRPr="0090515A">
        <w:rPr>
          <w:b/>
          <w:bCs/>
          <w:sz w:val="28"/>
          <w:szCs w:val="28"/>
        </w:rPr>
        <w:lastRenderedPageBreak/>
        <w:t>Look-up Table</w:t>
      </w:r>
    </w:p>
    <w:p w14:paraId="5375896F" w14:textId="3E5A1346" w:rsidR="004A5D2F" w:rsidRDefault="004A5D2F" w:rsidP="004A5D2F">
      <w:pPr>
        <w:ind w:left="360"/>
      </w:pPr>
    </w:p>
    <w:p w14:paraId="20A22731" w14:textId="1ED702B3" w:rsidR="00DE1571" w:rsidRDefault="00DE1571" w:rsidP="004A5D2F">
      <w:pPr>
        <w:ind w:left="360"/>
      </w:pPr>
      <w:r>
        <w:t>1D lookup Table</w:t>
      </w:r>
      <w:r w:rsidR="006F439D">
        <w:t xml:space="preserve"> is used to get appropriate value of coefficient friction mapped to desired slip values.</w:t>
      </w:r>
      <w:r w:rsidR="00B42C13">
        <w:t xml:space="preserve"> It’s a graph of coefficient of friction vs Slip.</w:t>
      </w:r>
    </w:p>
    <w:p w14:paraId="086E6E19" w14:textId="77777777" w:rsidR="00863B7B" w:rsidRDefault="00863B7B" w:rsidP="004A5D2F">
      <w:pPr>
        <w:ind w:left="360"/>
      </w:pPr>
    </w:p>
    <w:p w14:paraId="056FA174" w14:textId="6A264009" w:rsidR="004A5D2F" w:rsidRDefault="004A5D2F" w:rsidP="00F63F50">
      <w:pPr>
        <w:ind w:left="360"/>
        <w:jc w:val="center"/>
      </w:pPr>
      <w:r>
        <w:rPr>
          <w:noProof/>
        </w:rPr>
        <w:drawing>
          <wp:inline distT="0" distB="0" distL="0" distR="0" wp14:anchorId="6E6BAFDF" wp14:editId="3446EBEF">
            <wp:extent cx="236220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200" cy="1752600"/>
                    </a:xfrm>
                    <a:prstGeom prst="rect">
                      <a:avLst/>
                    </a:prstGeom>
                  </pic:spPr>
                </pic:pic>
              </a:graphicData>
            </a:graphic>
          </wp:inline>
        </w:drawing>
      </w:r>
    </w:p>
    <w:p w14:paraId="58738AA3" w14:textId="5F8D65DC" w:rsidR="004A5D2F" w:rsidRDefault="004A5D2F" w:rsidP="004A5D2F">
      <w:pPr>
        <w:ind w:left="360"/>
      </w:pPr>
      <w:r>
        <w:rPr>
          <w:noProof/>
        </w:rPr>
        <w:drawing>
          <wp:inline distT="0" distB="0" distL="0" distR="0" wp14:anchorId="4E89A288" wp14:editId="4A0CD08A">
            <wp:extent cx="6893756" cy="36728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98822" cy="3675539"/>
                    </a:xfrm>
                    <a:prstGeom prst="rect">
                      <a:avLst/>
                    </a:prstGeom>
                  </pic:spPr>
                </pic:pic>
              </a:graphicData>
            </a:graphic>
          </wp:inline>
        </w:drawing>
      </w:r>
    </w:p>
    <w:p w14:paraId="5E115A0E" w14:textId="4EC233F8" w:rsidR="0006063F" w:rsidRDefault="0006063F" w:rsidP="0006063F">
      <w:pPr>
        <w:ind w:left="360"/>
      </w:pPr>
    </w:p>
    <w:p w14:paraId="0B508504" w14:textId="2B0BAEB7" w:rsidR="005B1448" w:rsidRDefault="005B1448" w:rsidP="0006063F">
      <w:pPr>
        <w:ind w:left="360"/>
      </w:pPr>
    </w:p>
    <w:p w14:paraId="7A3A6829" w14:textId="2DBAEA40" w:rsidR="005B1448" w:rsidRDefault="005B1448" w:rsidP="0006063F">
      <w:pPr>
        <w:ind w:left="360"/>
      </w:pPr>
    </w:p>
    <w:p w14:paraId="76B96EBD" w14:textId="42DA5287" w:rsidR="005B1448" w:rsidRDefault="005B1448" w:rsidP="0006063F">
      <w:pPr>
        <w:ind w:left="360"/>
      </w:pPr>
    </w:p>
    <w:p w14:paraId="4C9CE746" w14:textId="3A61474A" w:rsidR="005B1448" w:rsidRDefault="005B1448" w:rsidP="0006063F">
      <w:pPr>
        <w:ind w:left="360"/>
      </w:pPr>
    </w:p>
    <w:p w14:paraId="40F8BA13" w14:textId="21073CBA" w:rsidR="005B1448" w:rsidRDefault="005B1448" w:rsidP="0006063F">
      <w:pPr>
        <w:ind w:left="360"/>
      </w:pPr>
    </w:p>
    <w:p w14:paraId="2DB16C89" w14:textId="0A9D89C2" w:rsidR="005B1448" w:rsidRDefault="005B1448" w:rsidP="0006063F">
      <w:pPr>
        <w:ind w:left="360"/>
      </w:pPr>
    </w:p>
    <w:p w14:paraId="58BA7D9D" w14:textId="0571DB56" w:rsidR="005B1448" w:rsidRDefault="005B1448" w:rsidP="0006063F">
      <w:pPr>
        <w:ind w:left="360"/>
      </w:pPr>
    </w:p>
    <w:p w14:paraId="7BF829E9" w14:textId="7A6CCE45" w:rsidR="005B1448" w:rsidRDefault="005B1448" w:rsidP="0006063F">
      <w:pPr>
        <w:ind w:left="360"/>
      </w:pPr>
    </w:p>
    <w:p w14:paraId="3B322C5F" w14:textId="0EDD035E" w:rsidR="005B1448" w:rsidRDefault="005B1448" w:rsidP="0006063F">
      <w:pPr>
        <w:ind w:left="360"/>
      </w:pPr>
    </w:p>
    <w:p w14:paraId="4FD6F23B" w14:textId="0417AD69" w:rsidR="005B1448" w:rsidRDefault="005B1448" w:rsidP="0006063F">
      <w:pPr>
        <w:ind w:left="360"/>
      </w:pPr>
    </w:p>
    <w:p w14:paraId="1B643ECF" w14:textId="6FCA3E5F" w:rsidR="005B1448" w:rsidRDefault="005B1448" w:rsidP="0006063F">
      <w:pPr>
        <w:ind w:left="360"/>
      </w:pPr>
    </w:p>
    <w:p w14:paraId="4D349BF2" w14:textId="764F6542" w:rsidR="005B1448" w:rsidRDefault="005B1448" w:rsidP="000763D4"/>
    <w:p w14:paraId="5EEC86B7" w14:textId="32F9107E" w:rsidR="005B1448" w:rsidRDefault="005B1448" w:rsidP="0006063F">
      <w:pPr>
        <w:ind w:left="360"/>
      </w:pPr>
    </w:p>
    <w:p w14:paraId="17FA8ED6" w14:textId="02467226" w:rsidR="005B1448" w:rsidRDefault="005B1448" w:rsidP="0006063F">
      <w:pPr>
        <w:ind w:left="360"/>
      </w:pPr>
    </w:p>
    <w:p w14:paraId="6395DD71" w14:textId="416EBAEC" w:rsidR="005B1448" w:rsidRPr="0090515A" w:rsidRDefault="005B1448" w:rsidP="0090515A">
      <w:pPr>
        <w:pStyle w:val="ListParagraph"/>
        <w:numPr>
          <w:ilvl w:val="0"/>
          <w:numId w:val="1"/>
        </w:numPr>
        <w:rPr>
          <w:b/>
          <w:bCs/>
          <w:sz w:val="28"/>
          <w:szCs w:val="28"/>
        </w:rPr>
      </w:pPr>
      <w:r w:rsidRPr="0090515A">
        <w:rPr>
          <w:b/>
          <w:bCs/>
          <w:sz w:val="28"/>
          <w:szCs w:val="28"/>
        </w:rPr>
        <w:t>Signal Builder to generate test signals.</w:t>
      </w:r>
    </w:p>
    <w:p w14:paraId="1BEC6B77" w14:textId="528D459A" w:rsidR="00443DC2" w:rsidRDefault="00443DC2" w:rsidP="00443DC2">
      <w:pPr>
        <w:ind w:left="360"/>
        <w:rPr>
          <w:noProof/>
        </w:rPr>
      </w:pPr>
      <w:r>
        <w:rPr>
          <w:noProof/>
        </w:rPr>
        <w:t>To test various signal input values for wheel slip. We can use signal builder block for generating various test inputs.</w:t>
      </w:r>
    </w:p>
    <w:p w14:paraId="5005CA9F" w14:textId="7D6EBA42" w:rsidR="00434296" w:rsidRPr="00434296" w:rsidRDefault="00434296" w:rsidP="00434296">
      <w:pPr>
        <w:ind w:left="360"/>
        <w:jc w:val="center"/>
        <w:rPr>
          <w:rFonts w:ascii="Merriweather" w:hAnsi="Merriweather"/>
          <w:color w:val="313537"/>
          <w:sz w:val="26"/>
          <w:szCs w:val="26"/>
          <w:shd w:val="clear" w:color="auto" w:fill="FFFFFF"/>
        </w:rPr>
      </w:pPr>
      <w:r>
        <w:rPr>
          <w:noProof/>
        </w:rPr>
        <w:drawing>
          <wp:inline distT="0" distB="0" distL="0" distR="0" wp14:anchorId="4EFB3AFC" wp14:editId="68A6806E">
            <wp:extent cx="2155596" cy="3413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66"/>
                    <a:stretch/>
                  </pic:blipFill>
                  <pic:spPr bwMode="auto">
                    <a:xfrm>
                      <a:off x="0" y="0"/>
                      <a:ext cx="2164542" cy="3427927"/>
                    </a:xfrm>
                    <a:prstGeom prst="rect">
                      <a:avLst/>
                    </a:prstGeom>
                    <a:ln>
                      <a:noFill/>
                    </a:ln>
                    <a:extLst>
                      <a:ext uri="{53640926-AAD7-44D8-BBD7-CCE9431645EC}">
                        <a14:shadowObscured xmlns:a14="http://schemas.microsoft.com/office/drawing/2010/main"/>
                      </a:ext>
                    </a:extLst>
                  </pic:spPr>
                </pic:pic>
              </a:graphicData>
            </a:graphic>
          </wp:inline>
        </w:drawing>
      </w:r>
    </w:p>
    <w:p w14:paraId="32EE9BC0" w14:textId="169B6CAE" w:rsidR="005B1448" w:rsidRDefault="005B1448" w:rsidP="005B1448">
      <w:pPr>
        <w:ind w:left="360"/>
      </w:pPr>
      <w:r>
        <w:rPr>
          <w:noProof/>
        </w:rPr>
        <w:drawing>
          <wp:inline distT="0" distB="0" distL="0" distR="0" wp14:anchorId="0AD5D114" wp14:editId="4B2DC90D">
            <wp:extent cx="6763155" cy="2354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84956" cy="2362170"/>
                    </a:xfrm>
                    <a:prstGeom prst="rect">
                      <a:avLst/>
                    </a:prstGeom>
                  </pic:spPr>
                </pic:pic>
              </a:graphicData>
            </a:graphic>
          </wp:inline>
        </w:drawing>
      </w:r>
    </w:p>
    <w:p w14:paraId="63A4FB0B" w14:textId="680A80BF" w:rsidR="005B1448" w:rsidRDefault="005B1448" w:rsidP="005B1448">
      <w:pPr>
        <w:ind w:left="360"/>
      </w:pPr>
    </w:p>
    <w:p w14:paraId="75FA097B" w14:textId="57EE3747" w:rsidR="005B1448" w:rsidRDefault="005B1448" w:rsidP="005B1448">
      <w:pPr>
        <w:ind w:left="360"/>
      </w:pPr>
      <w:r>
        <w:rPr>
          <w:noProof/>
        </w:rPr>
        <w:lastRenderedPageBreak/>
        <w:drawing>
          <wp:inline distT="0" distB="0" distL="0" distR="0" wp14:anchorId="30098276" wp14:editId="0FB40CFF">
            <wp:extent cx="6858000" cy="3504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04565"/>
                    </a:xfrm>
                    <a:prstGeom prst="rect">
                      <a:avLst/>
                    </a:prstGeom>
                  </pic:spPr>
                </pic:pic>
              </a:graphicData>
            </a:graphic>
          </wp:inline>
        </w:drawing>
      </w:r>
    </w:p>
    <w:p w14:paraId="68CB8FDC" w14:textId="645AC86E" w:rsidR="00814E6C" w:rsidRDefault="00814E6C" w:rsidP="005B1448">
      <w:pPr>
        <w:ind w:left="360"/>
      </w:pPr>
    </w:p>
    <w:p w14:paraId="6D0BA37C" w14:textId="728BC427" w:rsidR="00814E6C" w:rsidRDefault="00814E6C" w:rsidP="003C1ED5"/>
    <w:p w14:paraId="76F112F6" w14:textId="3387AF1C" w:rsidR="00814E6C" w:rsidRDefault="00814E6C" w:rsidP="005B1448">
      <w:pPr>
        <w:ind w:left="360"/>
      </w:pPr>
    </w:p>
    <w:p w14:paraId="376B2985" w14:textId="0AE521EB" w:rsidR="0049033E" w:rsidRDefault="0049033E" w:rsidP="005B1448">
      <w:pPr>
        <w:ind w:left="360"/>
        <w:rPr>
          <w:noProof/>
        </w:rPr>
      </w:pPr>
      <w:r>
        <w:rPr>
          <w:noProof/>
        </w:rPr>
        <w:t>Result:</w:t>
      </w:r>
    </w:p>
    <w:p w14:paraId="1352EF6B" w14:textId="1B4E444C" w:rsidR="0049033E" w:rsidRDefault="0049033E" w:rsidP="005B1448">
      <w:pPr>
        <w:ind w:left="360"/>
        <w:rPr>
          <w:noProof/>
        </w:rPr>
      </w:pPr>
      <w:r>
        <w:rPr>
          <w:noProof/>
        </w:rPr>
        <w:t xml:space="preserve">Wheel slip = 0.2 </w:t>
      </w:r>
    </w:p>
    <w:p w14:paraId="090E407C" w14:textId="77777777" w:rsidR="0049033E" w:rsidRDefault="0049033E" w:rsidP="005B1448">
      <w:pPr>
        <w:ind w:left="360"/>
        <w:rPr>
          <w:noProof/>
        </w:rPr>
      </w:pPr>
    </w:p>
    <w:p w14:paraId="775586BB" w14:textId="0E5C70A6" w:rsidR="00814E6C" w:rsidRDefault="00814E6C" w:rsidP="005B1448">
      <w:pPr>
        <w:ind w:left="360"/>
      </w:pPr>
      <w:r>
        <w:rPr>
          <w:noProof/>
        </w:rPr>
        <w:drawing>
          <wp:inline distT="0" distB="0" distL="0" distR="0" wp14:anchorId="2DEEBAD9" wp14:editId="7E73ECAB">
            <wp:extent cx="6858000" cy="3357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357880"/>
                    </a:xfrm>
                    <a:prstGeom prst="rect">
                      <a:avLst/>
                    </a:prstGeom>
                  </pic:spPr>
                </pic:pic>
              </a:graphicData>
            </a:graphic>
          </wp:inline>
        </w:drawing>
      </w:r>
    </w:p>
    <w:p w14:paraId="0B5A54F1" w14:textId="237963B7" w:rsidR="008952C8" w:rsidRDefault="008952C8" w:rsidP="005B1448">
      <w:pPr>
        <w:ind w:left="360"/>
      </w:pPr>
    </w:p>
    <w:p w14:paraId="02F325DF" w14:textId="45008CF1" w:rsidR="008952C8" w:rsidRDefault="008952C8" w:rsidP="005B1448">
      <w:pPr>
        <w:ind w:left="360"/>
      </w:pPr>
    </w:p>
    <w:p w14:paraId="3E989799" w14:textId="77777777" w:rsidR="003C1ED5" w:rsidRDefault="003C1ED5" w:rsidP="005B1448">
      <w:pPr>
        <w:ind w:left="360"/>
      </w:pPr>
    </w:p>
    <w:p w14:paraId="3DDB904D" w14:textId="77777777" w:rsidR="003C1ED5" w:rsidRDefault="003C1ED5" w:rsidP="005B1448">
      <w:pPr>
        <w:ind w:left="360"/>
      </w:pPr>
    </w:p>
    <w:p w14:paraId="2D767856" w14:textId="77777777" w:rsidR="003C1ED5" w:rsidRDefault="003C1ED5" w:rsidP="005B1448">
      <w:pPr>
        <w:ind w:left="360"/>
      </w:pPr>
    </w:p>
    <w:p w14:paraId="412BC47B" w14:textId="2B3BBAB5" w:rsidR="008952C8" w:rsidRDefault="008952C8" w:rsidP="005B1448">
      <w:pPr>
        <w:ind w:left="360"/>
      </w:pPr>
      <w:r>
        <w:lastRenderedPageBreak/>
        <w:t xml:space="preserve">Wheel slip = 0.3 </w:t>
      </w:r>
    </w:p>
    <w:p w14:paraId="27DC1678" w14:textId="54C6F2FE" w:rsidR="008952C8" w:rsidRDefault="008952C8" w:rsidP="005B1448">
      <w:pPr>
        <w:ind w:left="360"/>
      </w:pPr>
      <w:r>
        <w:rPr>
          <w:noProof/>
        </w:rPr>
        <w:drawing>
          <wp:inline distT="0" distB="0" distL="0" distR="0" wp14:anchorId="7C3931A9" wp14:editId="6EF12486">
            <wp:extent cx="6858000" cy="3275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275330"/>
                    </a:xfrm>
                    <a:prstGeom prst="rect">
                      <a:avLst/>
                    </a:prstGeom>
                  </pic:spPr>
                </pic:pic>
              </a:graphicData>
            </a:graphic>
          </wp:inline>
        </w:drawing>
      </w:r>
    </w:p>
    <w:p w14:paraId="6F64D456" w14:textId="0A32CDD3" w:rsidR="00DE0971" w:rsidRDefault="00DE0971" w:rsidP="005B1448">
      <w:pPr>
        <w:ind w:left="360"/>
      </w:pPr>
    </w:p>
    <w:p w14:paraId="5A0EBE64" w14:textId="5A842672" w:rsidR="00DE0971" w:rsidRDefault="00EE30A8" w:rsidP="005B1448">
      <w:pPr>
        <w:ind w:left="360"/>
      </w:pPr>
      <w:r>
        <w:t>Wheel slip = 0.4</w:t>
      </w:r>
    </w:p>
    <w:p w14:paraId="1AC3CD5E" w14:textId="016D5204" w:rsidR="00EE30A8" w:rsidRDefault="00AA172C" w:rsidP="005B1448">
      <w:pPr>
        <w:ind w:left="360"/>
      </w:pPr>
      <w:r>
        <w:rPr>
          <w:noProof/>
        </w:rPr>
        <w:drawing>
          <wp:inline distT="0" distB="0" distL="0" distR="0" wp14:anchorId="348D9D95" wp14:editId="6E7788D7">
            <wp:extent cx="68580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200400"/>
                    </a:xfrm>
                    <a:prstGeom prst="rect">
                      <a:avLst/>
                    </a:prstGeom>
                  </pic:spPr>
                </pic:pic>
              </a:graphicData>
            </a:graphic>
          </wp:inline>
        </w:drawing>
      </w:r>
    </w:p>
    <w:p w14:paraId="59F0204B" w14:textId="6C13C9F7" w:rsidR="00614912" w:rsidRDefault="00614912" w:rsidP="005B1448">
      <w:pPr>
        <w:ind w:left="360"/>
      </w:pPr>
    </w:p>
    <w:p w14:paraId="4E38038A" w14:textId="55EC93E2" w:rsidR="00614912" w:rsidRDefault="00614912" w:rsidP="005B1448">
      <w:pPr>
        <w:ind w:left="360"/>
      </w:pPr>
    </w:p>
    <w:p w14:paraId="6FF21B44" w14:textId="360CFB8F" w:rsidR="00614912" w:rsidRDefault="00614912" w:rsidP="005B1448">
      <w:pPr>
        <w:ind w:left="360"/>
      </w:pPr>
    </w:p>
    <w:p w14:paraId="2B1B8088" w14:textId="591EA43E" w:rsidR="00614912" w:rsidRDefault="00614912" w:rsidP="005B1448">
      <w:pPr>
        <w:ind w:left="360"/>
      </w:pPr>
    </w:p>
    <w:p w14:paraId="078FB944" w14:textId="2FC317E8" w:rsidR="00614912" w:rsidRDefault="00614912" w:rsidP="005B1448">
      <w:pPr>
        <w:ind w:left="360"/>
      </w:pPr>
    </w:p>
    <w:p w14:paraId="6A78ED94" w14:textId="3C3F3FDA" w:rsidR="00614912" w:rsidRDefault="00614912" w:rsidP="005B1448">
      <w:pPr>
        <w:ind w:left="360"/>
      </w:pPr>
    </w:p>
    <w:p w14:paraId="6181560D" w14:textId="39CF11FB" w:rsidR="00614912" w:rsidRDefault="00614912" w:rsidP="005B1448">
      <w:pPr>
        <w:ind w:left="360"/>
      </w:pPr>
    </w:p>
    <w:p w14:paraId="57F19B2E" w14:textId="6ADB1B1C" w:rsidR="00614912" w:rsidRDefault="00614912" w:rsidP="005B1448">
      <w:pPr>
        <w:ind w:left="360"/>
      </w:pPr>
    </w:p>
    <w:p w14:paraId="72ABF47C" w14:textId="49CF27DE" w:rsidR="00614912" w:rsidRDefault="00614912" w:rsidP="005B1448">
      <w:pPr>
        <w:ind w:left="360"/>
      </w:pPr>
    </w:p>
    <w:p w14:paraId="2B393C01" w14:textId="25295E3E" w:rsidR="00614912" w:rsidRDefault="00614912" w:rsidP="005B1448">
      <w:pPr>
        <w:ind w:left="360"/>
      </w:pPr>
    </w:p>
    <w:p w14:paraId="3F112CC4" w14:textId="10EF368B" w:rsidR="00614912" w:rsidRDefault="00614912" w:rsidP="005B1448">
      <w:pPr>
        <w:ind w:left="360"/>
      </w:pPr>
    </w:p>
    <w:p w14:paraId="25D58269" w14:textId="77777777" w:rsidR="00A853C4" w:rsidRDefault="00A853C4" w:rsidP="005B1448">
      <w:pPr>
        <w:ind w:left="360"/>
        <w:rPr>
          <w:noProof/>
        </w:rPr>
      </w:pPr>
    </w:p>
    <w:p w14:paraId="0244F6C8" w14:textId="295688E5" w:rsidR="00A853C4" w:rsidRDefault="00A853C4" w:rsidP="005B1448">
      <w:pPr>
        <w:ind w:left="360"/>
        <w:rPr>
          <w:noProof/>
        </w:rPr>
      </w:pPr>
      <w:r>
        <w:t>Wheel slip = 0.5</w:t>
      </w:r>
    </w:p>
    <w:p w14:paraId="440C3615" w14:textId="0AF8B503" w:rsidR="00614912" w:rsidRDefault="00A853C4" w:rsidP="005B1448">
      <w:pPr>
        <w:ind w:left="360"/>
      </w:pPr>
      <w:r>
        <w:rPr>
          <w:noProof/>
        </w:rPr>
        <w:drawing>
          <wp:inline distT="0" distB="0" distL="0" distR="0" wp14:anchorId="0732E091" wp14:editId="6AEDFE75">
            <wp:extent cx="6858000" cy="3168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168015"/>
                    </a:xfrm>
                    <a:prstGeom prst="rect">
                      <a:avLst/>
                    </a:prstGeom>
                  </pic:spPr>
                </pic:pic>
              </a:graphicData>
            </a:graphic>
          </wp:inline>
        </w:drawing>
      </w:r>
    </w:p>
    <w:p w14:paraId="494AE201" w14:textId="5550447D" w:rsidR="00A853C4" w:rsidRDefault="00A853C4" w:rsidP="005B1448">
      <w:pPr>
        <w:ind w:left="360"/>
      </w:pPr>
    </w:p>
    <w:p w14:paraId="03604369" w14:textId="74162DBC" w:rsidR="00B753F5" w:rsidRDefault="00B753F5" w:rsidP="005B1448">
      <w:pPr>
        <w:ind w:left="360"/>
      </w:pPr>
      <w:r>
        <w:t>Wheel slip = 1</w:t>
      </w:r>
    </w:p>
    <w:p w14:paraId="11E57505" w14:textId="0417F5B0" w:rsidR="00B753F5" w:rsidRDefault="00B753F5" w:rsidP="005B1448">
      <w:pPr>
        <w:ind w:left="360"/>
      </w:pPr>
      <w:r>
        <w:rPr>
          <w:noProof/>
        </w:rPr>
        <w:drawing>
          <wp:inline distT="0" distB="0" distL="0" distR="0" wp14:anchorId="251C2979" wp14:editId="5713D63D">
            <wp:extent cx="6858000" cy="3243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43580"/>
                    </a:xfrm>
                    <a:prstGeom prst="rect">
                      <a:avLst/>
                    </a:prstGeom>
                  </pic:spPr>
                </pic:pic>
              </a:graphicData>
            </a:graphic>
          </wp:inline>
        </w:drawing>
      </w:r>
    </w:p>
    <w:p w14:paraId="745894A1" w14:textId="77777777" w:rsidR="00B234C4" w:rsidRPr="00B234C4" w:rsidRDefault="00B234C4" w:rsidP="00B234C4">
      <w:pPr>
        <w:ind w:left="360"/>
      </w:pPr>
      <w:r w:rsidRPr="00B234C4">
        <w:t>when slip = 1, as the slip plot shows, the tire is skidding so much on the pavement that the friction force has dropped off.</w:t>
      </w:r>
    </w:p>
    <w:p w14:paraId="263903EE" w14:textId="77777777" w:rsidR="00B234C4" w:rsidRDefault="00B234C4" w:rsidP="005B1448">
      <w:pPr>
        <w:ind w:left="360"/>
      </w:pPr>
    </w:p>
    <w:p w14:paraId="415F7A9B" w14:textId="06EF585D" w:rsidR="00F364B5" w:rsidRDefault="00F364B5" w:rsidP="005B1448">
      <w:pPr>
        <w:ind w:left="360"/>
      </w:pPr>
    </w:p>
    <w:p w14:paraId="271DA946" w14:textId="37F3B2D4" w:rsidR="00F364B5" w:rsidRDefault="00F364B5" w:rsidP="005B1448">
      <w:pPr>
        <w:ind w:left="360"/>
      </w:pPr>
    </w:p>
    <w:p w14:paraId="1B204509" w14:textId="400531D4" w:rsidR="00F364B5" w:rsidRDefault="00F364B5" w:rsidP="005B1448">
      <w:pPr>
        <w:ind w:left="360"/>
      </w:pPr>
    </w:p>
    <w:p w14:paraId="22555767" w14:textId="3F06C589" w:rsidR="00F364B5" w:rsidRDefault="00F364B5" w:rsidP="005B1448">
      <w:pPr>
        <w:ind w:left="360"/>
      </w:pPr>
    </w:p>
    <w:p w14:paraId="01D4FEAD" w14:textId="633AE785" w:rsidR="00F364B5" w:rsidRDefault="00F364B5" w:rsidP="005B1448">
      <w:pPr>
        <w:ind w:left="360"/>
      </w:pPr>
    </w:p>
    <w:p w14:paraId="65D0CDC1" w14:textId="1672604C" w:rsidR="00F364B5" w:rsidRDefault="00F364B5" w:rsidP="005B1448">
      <w:pPr>
        <w:ind w:left="360"/>
      </w:pPr>
    </w:p>
    <w:p w14:paraId="3CE50EC3" w14:textId="3A742FCC" w:rsidR="00F364B5" w:rsidRDefault="00F364B5" w:rsidP="005B1448">
      <w:pPr>
        <w:ind w:left="360"/>
      </w:pPr>
    </w:p>
    <w:p w14:paraId="165A809A" w14:textId="29043F1B" w:rsidR="00F364B5" w:rsidRDefault="00F364B5" w:rsidP="005B1448">
      <w:pPr>
        <w:ind w:left="360"/>
      </w:pPr>
    </w:p>
    <w:p w14:paraId="22F5BA43" w14:textId="47F772CF" w:rsidR="00F364B5" w:rsidRDefault="00F364B5" w:rsidP="005B1448">
      <w:pPr>
        <w:ind w:left="360"/>
      </w:pPr>
    </w:p>
    <w:p w14:paraId="7AFC3A33" w14:textId="3951AFE9" w:rsidR="00F364B5" w:rsidRDefault="00F364B5" w:rsidP="005B1448">
      <w:pPr>
        <w:ind w:left="360"/>
      </w:pPr>
    </w:p>
    <w:p w14:paraId="0DD66161" w14:textId="44A18FE1" w:rsidR="00F364B5" w:rsidRPr="0090515A" w:rsidRDefault="00F364B5" w:rsidP="005B1448">
      <w:pPr>
        <w:ind w:left="360"/>
        <w:rPr>
          <w:b/>
          <w:bCs/>
        </w:rPr>
      </w:pPr>
      <w:r w:rsidRPr="0090515A">
        <w:rPr>
          <w:b/>
          <w:bCs/>
        </w:rPr>
        <w:t xml:space="preserve">System Result with </w:t>
      </w:r>
      <w:proofErr w:type="gramStart"/>
      <w:r w:rsidRPr="0090515A">
        <w:rPr>
          <w:b/>
          <w:bCs/>
        </w:rPr>
        <w:t>ABS :</w:t>
      </w:r>
      <w:proofErr w:type="gramEnd"/>
    </w:p>
    <w:p w14:paraId="05197DC3" w14:textId="3DFA5F35" w:rsidR="00F364B5" w:rsidRDefault="00F364B5" w:rsidP="005B1448">
      <w:pPr>
        <w:ind w:left="360"/>
      </w:pPr>
    </w:p>
    <w:p w14:paraId="49234507" w14:textId="5C3334F1" w:rsidR="00F364B5" w:rsidRDefault="00F364B5" w:rsidP="005B1448">
      <w:pPr>
        <w:ind w:left="360"/>
      </w:pPr>
      <w:r>
        <w:t>ABS_CONTROL=1</w:t>
      </w:r>
      <w:r w:rsidR="00057FDA">
        <w:t xml:space="preserve">   this will enable ABS system.</w:t>
      </w:r>
    </w:p>
    <w:p w14:paraId="6A2E725F" w14:textId="77777777" w:rsidR="00F364B5" w:rsidRDefault="00F364B5" w:rsidP="005B1448">
      <w:pPr>
        <w:ind w:left="360"/>
      </w:pPr>
    </w:p>
    <w:p w14:paraId="74D5BF99" w14:textId="30DB456B" w:rsidR="00F364B5" w:rsidRDefault="00F364B5" w:rsidP="005B1448">
      <w:pPr>
        <w:ind w:left="360"/>
      </w:pPr>
      <w:r>
        <w:rPr>
          <w:noProof/>
        </w:rPr>
        <w:drawing>
          <wp:inline distT="0" distB="0" distL="0" distR="0" wp14:anchorId="3DB27DB4" wp14:editId="2590B9C8">
            <wp:extent cx="6858000" cy="3251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251200"/>
                    </a:xfrm>
                    <a:prstGeom prst="rect">
                      <a:avLst/>
                    </a:prstGeom>
                  </pic:spPr>
                </pic:pic>
              </a:graphicData>
            </a:graphic>
          </wp:inline>
        </w:drawing>
      </w:r>
    </w:p>
    <w:p w14:paraId="6702E818" w14:textId="77777777" w:rsidR="006B48F5" w:rsidRDefault="006B48F5" w:rsidP="005B1448">
      <w:pPr>
        <w:ind w:left="360"/>
      </w:pPr>
    </w:p>
    <w:p w14:paraId="36EA8868" w14:textId="649F567C" w:rsidR="002C2F06" w:rsidRDefault="002C2F06" w:rsidP="005B1448">
      <w:pPr>
        <w:ind w:left="360"/>
      </w:pPr>
    </w:p>
    <w:p w14:paraId="4FC5C204" w14:textId="7659FB23" w:rsidR="002C2F06" w:rsidRDefault="002C2F06" w:rsidP="005B1448">
      <w:pPr>
        <w:ind w:left="360"/>
      </w:pPr>
      <w:r>
        <w:t>Comparison of vehicle speed and wheel speed with ABS enabled</w:t>
      </w:r>
    </w:p>
    <w:p w14:paraId="357E6AA6" w14:textId="493EE4E0" w:rsidR="002C2F06" w:rsidRDefault="002C2F06" w:rsidP="005B1448">
      <w:pPr>
        <w:ind w:left="360"/>
      </w:pPr>
      <w:r>
        <w:rPr>
          <w:noProof/>
        </w:rPr>
        <w:drawing>
          <wp:inline distT="0" distB="0" distL="0" distR="0" wp14:anchorId="547A575B" wp14:editId="58828F9E">
            <wp:extent cx="6858000" cy="3268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68345"/>
                    </a:xfrm>
                    <a:prstGeom prst="rect">
                      <a:avLst/>
                    </a:prstGeom>
                  </pic:spPr>
                </pic:pic>
              </a:graphicData>
            </a:graphic>
          </wp:inline>
        </w:drawing>
      </w:r>
    </w:p>
    <w:p w14:paraId="0CDF3926" w14:textId="6AA01D20" w:rsidR="00FF5FE9" w:rsidRDefault="00FF5FE9" w:rsidP="005B1448">
      <w:pPr>
        <w:ind w:left="360"/>
      </w:pPr>
    </w:p>
    <w:p w14:paraId="1B8A48EB" w14:textId="231C0F41" w:rsidR="00FF5FE9" w:rsidRDefault="00FF5FE9" w:rsidP="005B1448">
      <w:pPr>
        <w:ind w:left="360"/>
      </w:pPr>
    </w:p>
    <w:p w14:paraId="0681E6B7" w14:textId="407CB380" w:rsidR="00FF5FE9" w:rsidRDefault="00FF5FE9" w:rsidP="005B1448">
      <w:pPr>
        <w:ind w:left="360"/>
      </w:pPr>
    </w:p>
    <w:p w14:paraId="0AFF181C" w14:textId="774C9F25" w:rsidR="00FF5FE9" w:rsidRDefault="00FF5FE9" w:rsidP="005B1448">
      <w:pPr>
        <w:ind w:left="360"/>
      </w:pPr>
    </w:p>
    <w:p w14:paraId="51823864" w14:textId="07F503EE" w:rsidR="00FF5FE9" w:rsidRDefault="00FF5FE9" w:rsidP="005B1448">
      <w:pPr>
        <w:ind w:left="360"/>
      </w:pPr>
    </w:p>
    <w:p w14:paraId="5DA4844C" w14:textId="0B74325A" w:rsidR="00FF5FE9" w:rsidRDefault="00FF5FE9" w:rsidP="005B1448">
      <w:pPr>
        <w:ind w:left="360"/>
      </w:pPr>
    </w:p>
    <w:p w14:paraId="03BC58E7" w14:textId="72571953" w:rsidR="00FF5FE9" w:rsidRDefault="00FF5FE9" w:rsidP="005B1448">
      <w:pPr>
        <w:ind w:left="360"/>
      </w:pPr>
      <w:r>
        <w:t>Wheel slip when ABS is enabled.</w:t>
      </w:r>
    </w:p>
    <w:p w14:paraId="7FA403A3" w14:textId="522C7462" w:rsidR="00FF5FE9" w:rsidRDefault="00FF5FE9" w:rsidP="005B1448">
      <w:pPr>
        <w:ind w:left="360"/>
      </w:pPr>
    </w:p>
    <w:p w14:paraId="0E79AA4C" w14:textId="25CB60C6" w:rsidR="00FF5FE9" w:rsidRDefault="00FF5FE9" w:rsidP="005B1448">
      <w:pPr>
        <w:ind w:left="360"/>
      </w:pPr>
      <w:r>
        <w:rPr>
          <w:noProof/>
        </w:rPr>
        <w:drawing>
          <wp:inline distT="0" distB="0" distL="0" distR="0" wp14:anchorId="13C21DF0" wp14:editId="4D707ABB">
            <wp:extent cx="68580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260725"/>
                    </a:xfrm>
                    <a:prstGeom prst="rect">
                      <a:avLst/>
                    </a:prstGeom>
                  </pic:spPr>
                </pic:pic>
              </a:graphicData>
            </a:graphic>
          </wp:inline>
        </w:drawing>
      </w:r>
    </w:p>
    <w:p w14:paraId="064C4301" w14:textId="36B3443F" w:rsidR="00D0718E" w:rsidRDefault="00D0718E" w:rsidP="005B1448">
      <w:pPr>
        <w:ind w:left="360"/>
      </w:pPr>
    </w:p>
    <w:p w14:paraId="164DF849" w14:textId="15866D6C" w:rsidR="00D0718E" w:rsidRPr="0090515A" w:rsidRDefault="0090515A" w:rsidP="0090515A">
      <w:pPr>
        <w:ind w:left="360"/>
        <w:rPr>
          <w:b/>
          <w:bCs/>
        </w:rPr>
      </w:pPr>
      <w:r w:rsidRPr="0090515A">
        <w:rPr>
          <w:b/>
          <w:bCs/>
        </w:rPr>
        <w:t>System Result with</w:t>
      </w:r>
      <w:r>
        <w:rPr>
          <w:b/>
          <w:bCs/>
        </w:rPr>
        <w:t>out</w:t>
      </w:r>
      <w:r w:rsidRPr="0090515A">
        <w:rPr>
          <w:b/>
          <w:bCs/>
        </w:rPr>
        <w:t xml:space="preserve"> </w:t>
      </w:r>
      <w:proofErr w:type="gramStart"/>
      <w:r w:rsidRPr="0090515A">
        <w:rPr>
          <w:b/>
          <w:bCs/>
        </w:rPr>
        <w:t>ABS :</w:t>
      </w:r>
      <w:proofErr w:type="gramEnd"/>
    </w:p>
    <w:p w14:paraId="762E7DE7" w14:textId="677210F0" w:rsidR="00593289" w:rsidRDefault="00593289" w:rsidP="00593289">
      <w:pPr>
        <w:ind w:left="360"/>
      </w:pPr>
      <w:r>
        <w:t xml:space="preserve">ABS_CONTROL=0   this will </w:t>
      </w:r>
      <w:r w:rsidR="00C73E3F">
        <w:t>disable</w:t>
      </w:r>
      <w:r>
        <w:t xml:space="preserve"> ABS system.</w:t>
      </w:r>
    </w:p>
    <w:p w14:paraId="1E00AC45" w14:textId="1F5DDE73" w:rsidR="000975AB" w:rsidRDefault="000975AB" w:rsidP="00593289">
      <w:pPr>
        <w:ind w:left="360"/>
      </w:pPr>
      <w:r w:rsidRPr="000975AB">
        <w:t>This disconnects the slip feedback from the controller, resulting in maximum braking.</w:t>
      </w:r>
    </w:p>
    <w:p w14:paraId="47D8241C" w14:textId="1FA73960" w:rsidR="004E4F91" w:rsidRDefault="004E4F91" w:rsidP="00593289">
      <w:pPr>
        <w:ind w:left="360"/>
      </w:pPr>
      <w:r>
        <w:rPr>
          <w:noProof/>
        </w:rPr>
        <w:drawing>
          <wp:inline distT="0" distB="0" distL="0" distR="0" wp14:anchorId="4B2D3344" wp14:editId="478DE991">
            <wp:extent cx="6858000" cy="3354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354070"/>
                    </a:xfrm>
                    <a:prstGeom prst="rect">
                      <a:avLst/>
                    </a:prstGeom>
                  </pic:spPr>
                </pic:pic>
              </a:graphicData>
            </a:graphic>
          </wp:inline>
        </w:drawing>
      </w:r>
    </w:p>
    <w:p w14:paraId="6D50EDAA" w14:textId="54BA9223" w:rsidR="000975AB" w:rsidRDefault="000975AB" w:rsidP="00593289">
      <w:pPr>
        <w:ind w:left="360"/>
      </w:pPr>
    </w:p>
    <w:p w14:paraId="14851A77" w14:textId="51550139" w:rsidR="000975AB" w:rsidRDefault="000975AB" w:rsidP="00593289">
      <w:pPr>
        <w:ind w:left="360"/>
      </w:pPr>
    </w:p>
    <w:p w14:paraId="451CD82D" w14:textId="7E9E0279" w:rsidR="000975AB" w:rsidRDefault="000975AB" w:rsidP="00593289">
      <w:pPr>
        <w:ind w:left="360"/>
      </w:pPr>
    </w:p>
    <w:p w14:paraId="0ED1CAC8" w14:textId="215D00A6" w:rsidR="000975AB" w:rsidRDefault="000975AB" w:rsidP="00593289">
      <w:pPr>
        <w:ind w:left="360"/>
      </w:pPr>
    </w:p>
    <w:p w14:paraId="07EE974E" w14:textId="672F4B3F" w:rsidR="000975AB" w:rsidRDefault="000975AB" w:rsidP="00593289">
      <w:pPr>
        <w:ind w:left="360"/>
      </w:pPr>
    </w:p>
    <w:p w14:paraId="1C66ADC5" w14:textId="2A25180A" w:rsidR="000975AB" w:rsidRDefault="000975AB" w:rsidP="00593289">
      <w:pPr>
        <w:ind w:left="360"/>
      </w:pPr>
    </w:p>
    <w:p w14:paraId="6C17F752" w14:textId="3C711103" w:rsidR="000975AB" w:rsidRDefault="000975AB" w:rsidP="00593289">
      <w:pPr>
        <w:ind w:left="360"/>
      </w:pPr>
    </w:p>
    <w:p w14:paraId="0E64A9F4" w14:textId="77777777" w:rsidR="000975AB" w:rsidRDefault="000975AB" w:rsidP="00593289">
      <w:pPr>
        <w:ind w:left="360"/>
        <w:rPr>
          <w:noProof/>
        </w:rPr>
      </w:pPr>
    </w:p>
    <w:p w14:paraId="0121B278" w14:textId="52122B23" w:rsidR="000975AB" w:rsidRDefault="000975AB" w:rsidP="00593289">
      <w:pPr>
        <w:ind w:left="360"/>
        <w:rPr>
          <w:noProof/>
        </w:rPr>
      </w:pPr>
      <w:r>
        <w:rPr>
          <w:noProof/>
        </w:rPr>
        <w:t>Comparsion of vehicle speed and wheel speed when ABS is disabled.</w:t>
      </w:r>
    </w:p>
    <w:p w14:paraId="70BB444B" w14:textId="77777777" w:rsidR="000975AB" w:rsidRDefault="000975AB" w:rsidP="00593289">
      <w:pPr>
        <w:ind w:left="360"/>
        <w:rPr>
          <w:noProof/>
        </w:rPr>
      </w:pPr>
    </w:p>
    <w:p w14:paraId="58A684B8" w14:textId="2F63DC6B" w:rsidR="000975AB" w:rsidRDefault="000975AB" w:rsidP="00593289">
      <w:pPr>
        <w:ind w:left="360"/>
      </w:pPr>
      <w:r>
        <w:rPr>
          <w:noProof/>
        </w:rPr>
        <w:drawing>
          <wp:inline distT="0" distB="0" distL="0" distR="0" wp14:anchorId="3CAA2902" wp14:editId="261D978C">
            <wp:extent cx="6858000" cy="3209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63688" cy="3211952"/>
                    </a:xfrm>
                    <a:prstGeom prst="rect">
                      <a:avLst/>
                    </a:prstGeom>
                  </pic:spPr>
                </pic:pic>
              </a:graphicData>
            </a:graphic>
          </wp:inline>
        </w:drawing>
      </w:r>
    </w:p>
    <w:p w14:paraId="250BAF3E" w14:textId="538F026D" w:rsidR="00EB5E54" w:rsidRDefault="00EB5E54" w:rsidP="00593289">
      <w:pPr>
        <w:ind w:left="360"/>
      </w:pPr>
      <w:r>
        <w:t>Wheel slip when ABS is disabled.</w:t>
      </w:r>
    </w:p>
    <w:p w14:paraId="679FA8E9" w14:textId="7896FFCD" w:rsidR="0015293D" w:rsidRDefault="00EB5E54" w:rsidP="00593289">
      <w:pPr>
        <w:ind w:left="360"/>
      </w:pPr>
      <w:r>
        <w:rPr>
          <w:noProof/>
        </w:rPr>
        <w:drawing>
          <wp:inline distT="0" distB="0" distL="0" distR="0" wp14:anchorId="53E04CC3" wp14:editId="76F82D66">
            <wp:extent cx="6858000" cy="3189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189605"/>
                    </a:xfrm>
                    <a:prstGeom prst="rect">
                      <a:avLst/>
                    </a:prstGeom>
                  </pic:spPr>
                </pic:pic>
              </a:graphicData>
            </a:graphic>
          </wp:inline>
        </w:drawing>
      </w:r>
    </w:p>
    <w:p w14:paraId="3057E7DF" w14:textId="26D14821" w:rsidR="00B871EC" w:rsidRDefault="00B871EC" w:rsidP="005B1448">
      <w:pPr>
        <w:ind w:left="360"/>
      </w:pPr>
    </w:p>
    <w:p w14:paraId="45C8EA03" w14:textId="47C64EA1" w:rsidR="00D83DA2" w:rsidRDefault="00D83DA2" w:rsidP="005B1448">
      <w:pPr>
        <w:ind w:left="360"/>
      </w:pPr>
    </w:p>
    <w:p w14:paraId="1DC352A7" w14:textId="6946942D" w:rsidR="00D83DA2" w:rsidRDefault="00D83DA2" w:rsidP="005B1448">
      <w:pPr>
        <w:ind w:left="360"/>
      </w:pPr>
    </w:p>
    <w:p w14:paraId="53AF7570" w14:textId="0D392388" w:rsidR="00D83DA2" w:rsidRDefault="00D83DA2" w:rsidP="005B1448">
      <w:pPr>
        <w:ind w:left="360"/>
      </w:pPr>
    </w:p>
    <w:p w14:paraId="6414C3B7" w14:textId="0BA51CE0" w:rsidR="00D83DA2" w:rsidRDefault="00D83DA2" w:rsidP="005B1448">
      <w:pPr>
        <w:ind w:left="360"/>
      </w:pPr>
    </w:p>
    <w:p w14:paraId="5851653C" w14:textId="45A5A0EA" w:rsidR="00D83DA2" w:rsidRDefault="00D83DA2" w:rsidP="005B1448">
      <w:pPr>
        <w:ind w:left="360"/>
      </w:pPr>
    </w:p>
    <w:p w14:paraId="7E1AFCFB" w14:textId="6C68306D" w:rsidR="00D83DA2" w:rsidRDefault="00D83DA2" w:rsidP="005B1448">
      <w:pPr>
        <w:ind w:left="360"/>
      </w:pPr>
    </w:p>
    <w:p w14:paraId="7416C08D" w14:textId="27E5E446" w:rsidR="00D83DA2" w:rsidRDefault="00D83DA2" w:rsidP="005B1448">
      <w:pPr>
        <w:ind w:left="360"/>
      </w:pPr>
    </w:p>
    <w:p w14:paraId="39731F6E" w14:textId="10899C2D" w:rsidR="00D83DA2" w:rsidRDefault="00D83DA2" w:rsidP="005B1448">
      <w:pPr>
        <w:ind w:left="360"/>
      </w:pPr>
    </w:p>
    <w:p w14:paraId="0A391C54" w14:textId="4C007BE9" w:rsidR="00D83DA2" w:rsidRDefault="00D83DA2" w:rsidP="005B1448">
      <w:pPr>
        <w:ind w:left="360"/>
      </w:pPr>
    </w:p>
    <w:p w14:paraId="788E6CEB" w14:textId="512590EB" w:rsidR="005177B9" w:rsidRDefault="005177B9" w:rsidP="005B1448">
      <w:pPr>
        <w:ind w:left="360"/>
        <w:rPr>
          <w:noProof/>
        </w:rPr>
      </w:pPr>
      <w:r>
        <w:rPr>
          <w:noProof/>
        </w:rPr>
        <w:t xml:space="preserve">Disabled ABS system </w:t>
      </w:r>
    </w:p>
    <w:p w14:paraId="499E78BA" w14:textId="4FCA3220" w:rsidR="00D83DA2" w:rsidRDefault="00D83DA2" w:rsidP="005B1448">
      <w:pPr>
        <w:ind w:left="360"/>
      </w:pPr>
      <w:r>
        <w:rPr>
          <w:noProof/>
        </w:rPr>
        <w:drawing>
          <wp:inline distT="0" distB="0" distL="0" distR="0" wp14:anchorId="391D18DF" wp14:editId="1AEB5A57">
            <wp:extent cx="6858000" cy="3566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566795"/>
                    </a:xfrm>
                    <a:prstGeom prst="rect">
                      <a:avLst/>
                    </a:prstGeom>
                  </pic:spPr>
                </pic:pic>
              </a:graphicData>
            </a:graphic>
          </wp:inline>
        </w:drawing>
      </w:r>
    </w:p>
    <w:p w14:paraId="1AF1E5DF" w14:textId="4D0C533C" w:rsidR="007E3C6D" w:rsidRDefault="007E3C6D" w:rsidP="005B1448">
      <w:pPr>
        <w:ind w:left="360"/>
      </w:pPr>
    </w:p>
    <w:p w14:paraId="6CE1F99D" w14:textId="61D27BF6" w:rsidR="007E3C6D" w:rsidRDefault="007E3C6D" w:rsidP="005B1448">
      <w:pPr>
        <w:ind w:left="360"/>
      </w:pPr>
      <w:r>
        <w:t>Enabled ABS System</w:t>
      </w:r>
    </w:p>
    <w:p w14:paraId="62EA7604" w14:textId="7369673E" w:rsidR="007E3C6D" w:rsidRDefault="007E3C6D" w:rsidP="005B1448">
      <w:pPr>
        <w:ind w:left="360"/>
      </w:pPr>
      <w:r>
        <w:rPr>
          <w:noProof/>
        </w:rPr>
        <w:drawing>
          <wp:inline distT="0" distB="0" distL="0" distR="0" wp14:anchorId="2DAABB0C" wp14:editId="2A55B844">
            <wp:extent cx="685800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528060"/>
                    </a:xfrm>
                    <a:prstGeom prst="rect">
                      <a:avLst/>
                    </a:prstGeom>
                  </pic:spPr>
                </pic:pic>
              </a:graphicData>
            </a:graphic>
          </wp:inline>
        </w:drawing>
      </w:r>
    </w:p>
    <w:p w14:paraId="53F4B949" w14:textId="7FD524DB" w:rsidR="00D83DA2" w:rsidRDefault="00D83DA2" w:rsidP="005B1448">
      <w:pPr>
        <w:ind w:left="360"/>
      </w:pPr>
    </w:p>
    <w:p w14:paraId="2EF3D5E1" w14:textId="6AE100C0" w:rsidR="00D83DA2" w:rsidRDefault="00D83DA2" w:rsidP="005B1448">
      <w:pPr>
        <w:ind w:left="360"/>
      </w:pPr>
      <w:r>
        <w:t>Data inspector comparison for with disabled and enabled ABS system</w:t>
      </w:r>
    </w:p>
    <w:p w14:paraId="54E6BDDC" w14:textId="746CDCD1" w:rsidR="00D83DA2" w:rsidRDefault="00D83DA2" w:rsidP="005B1448">
      <w:pPr>
        <w:ind w:left="360"/>
      </w:pPr>
      <w:r>
        <w:rPr>
          <w:noProof/>
        </w:rPr>
        <w:lastRenderedPageBreak/>
        <w:drawing>
          <wp:inline distT="0" distB="0" distL="0" distR="0" wp14:anchorId="4901530D" wp14:editId="3E7E6584">
            <wp:extent cx="6858000" cy="3609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609340"/>
                    </a:xfrm>
                    <a:prstGeom prst="rect">
                      <a:avLst/>
                    </a:prstGeom>
                  </pic:spPr>
                </pic:pic>
              </a:graphicData>
            </a:graphic>
          </wp:inline>
        </w:drawing>
      </w:r>
    </w:p>
    <w:p w14:paraId="3A838389" w14:textId="77777777" w:rsidR="00B234C4" w:rsidRPr="00B234C4" w:rsidRDefault="00B234C4" w:rsidP="00B234C4">
      <w:pPr>
        <w:ind w:left="360"/>
      </w:pPr>
      <w:r w:rsidRPr="00B234C4">
        <w:t>In the plot showing vehicle speed and wheel speed, observe that the wheel locks up in about seven seconds. The braking, from that point on, is applied in a less-than-optimal part of the slip curve. That is, when slip = 1, as the slip plot shows, the tire is skidding so much on the pavement that the friction force has dropped off.</w:t>
      </w:r>
    </w:p>
    <w:p w14:paraId="625A00EC" w14:textId="77777777" w:rsidR="00B234C4" w:rsidRPr="00B234C4" w:rsidRDefault="00B234C4" w:rsidP="00B234C4">
      <w:pPr>
        <w:ind w:left="360"/>
        <w:rPr>
          <w:rFonts w:ascii="Arial" w:eastAsia="Times New Roman" w:hAnsi="Arial" w:cs="Arial"/>
          <w:color w:val="404040"/>
          <w:sz w:val="20"/>
          <w:szCs w:val="20"/>
          <w:lang w:val="en-IN" w:eastAsia="en-IN"/>
        </w:rPr>
      </w:pPr>
      <w:r w:rsidRPr="00B234C4">
        <w:t>This is, perhaps, more meaningful in terms of the comparison shown below. The distance traveled by the vehicle is plotted for the two cases. Without ABS, the vehicle skids about an extra 100 feet, taking about three seconds longer to come to a stop</w:t>
      </w:r>
      <w:r w:rsidRPr="00B234C4">
        <w:rPr>
          <w:rFonts w:ascii="Arial" w:eastAsia="Times New Roman" w:hAnsi="Arial" w:cs="Arial"/>
          <w:color w:val="404040"/>
          <w:sz w:val="20"/>
          <w:szCs w:val="20"/>
          <w:lang w:val="en-IN" w:eastAsia="en-IN"/>
        </w:rPr>
        <w:t>.</w:t>
      </w:r>
    </w:p>
    <w:p w14:paraId="0F602661" w14:textId="77777777" w:rsidR="00B234C4" w:rsidRDefault="00B234C4" w:rsidP="005B1448">
      <w:pPr>
        <w:ind w:left="360"/>
      </w:pPr>
    </w:p>
    <w:p w14:paraId="4F157831" w14:textId="05B0D64E" w:rsidR="00C663D6" w:rsidRDefault="00C663D6" w:rsidP="005B1448">
      <w:pPr>
        <w:ind w:left="360"/>
      </w:pPr>
    </w:p>
    <w:p w14:paraId="6C1A3464" w14:textId="4458DA29" w:rsidR="00C663D6" w:rsidRDefault="00C663D6" w:rsidP="005B1448">
      <w:pPr>
        <w:ind w:left="360"/>
      </w:pPr>
    </w:p>
    <w:p w14:paraId="1FB63E39" w14:textId="1CA96798" w:rsidR="00C663D6" w:rsidRPr="00431E41" w:rsidRDefault="00C663D6" w:rsidP="005B1448">
      <w:pPr>
        <w:ind w:left="360"/>
        <w:rPr>
          <w:b/>
          <w:bCs/>
        </w:rPr>
      </w:pPr>
      <w:r w:rsidRPr="00431E41">
        <w:rPr>
          <w:b/>
          <w:bCs/>
        </w:rPr>
        <w:t>Con</w:t>
      </w:r>
      <w:r w:rsidR="00ED3700">
        <w:rPr>
          <w:b/>
          <w:bCs/>
        </w:rPr>
        <w:t>clusion</w:t>
      </w:r>
      <w:r w:rsidRPr="00431E41">
        <w:rPr>
          <w:b/>
          <w:bCs/>
        </w:rPr>
        <w:t>:</w:t>
      </w:r>
    </w:p>
    <w:p w14:paraId="25673911" w14:textId="77777777" w:rsidR="00431E41" w:rsidRDefault="00431E41" w:rsidP="00431E41">
      <w:pPr>
        <w:ind w:left="360"/>
      </w:pPr>
      <w:r w:rsidRPr="00431E41">
        <w:t>This model shows how you can use Simulink to simulate a braking system under the action of an ABS controller. The controller in this example is idealized, but you can use any proposed control algorithm in its place to evaluate the system's performance. This significantly reduces the time needed to prove new ideas by enabling actual testing early in the development cycle.</w:t>
      </w:r>
    </w:p>
    <w:p w14:paraId="0D1587B4" w14:textId="2D455C90" w:rsidR="00431E41" w:rsidRDefault="00431E41" w:rsidP="00431E41">
      <w:pPr>
        <w:ind w:left="360"/>
      </w:pPr>
      <w:r w:rsidRPr="00431E41">
        <w:t>For a hardware-in-the-loop braking system simulation, you can remove the 'bang-bang' controller and run the equations of motion on real-time hardware to emulate the wheel and vehicle dynamics. You can do this by generating real-time C code for this model using the Simulink Coder. You can then test an actual ABS controller by interfacing it to the real-time hardware, which runs the generated code. In this scenario, the real-time model would send the wheel speed to the controller, and the controller would send brake action to the mode</w:t>
      </w:r>
      <w:r w:rsidR="00B234C4">
        <w:t>.</w:t>
      </w:r>
    </w:p>
    <w:p w14:paraId="58FCC70B" w14:textId="77777777" w:rsidR="00B234C4" w:rsidRPr="00431E41" w:rsidRDefault="00B234C4" w:rsidP="00431E41">
      <w:pPr>
        <w:ind w:left="360"/>
      </w:pPr>
    </w:p>
    <w:p w14:paraId="2D29B7A7" w14:textId="38313692" w:rsidR="00C663D6" w:rsidRDefault="00C663D6" w:rsidP="005B1448">
      <w:pPr>
        <w:ind w:left="360"/>
      </w:pPr>
    </w:p>
    <w:p w14:paraId="53074F49" w14:textId="5A7991F6" w:rsidR="00D04D17" w:rsidRDefault="00D04D17" w:rsidP="005B1448">
      <w:pPr>
        <w:ind w:left="360"/>
      </w:pPr>
    </w:p>
    <w:p w14:paraId="04E18088" w14:textId="5A0CA60A" w:rsidR="00D04D17" w:rsidRDefault="00D04D17" w:rsidP="005B1448">
      <w:pPr>
        <w:ind w:left="360"/>
      </w:pPr>
    </w:p>
    <w:p w14:paraId="324AB629" w14:textId="773B0547" w:rsidR="00D04D17" w:rsidRDefault="00D04D17" w:rsidP="005B1448">
      <w:pPr>
        <w:ind w:left="360"/>
      </w:pPr>
    </w:p>
    <w:p w14:paraId="2E467273" w14:textId="5FA170C7" w:rsidR="00D04D17" w:rsidRDefault="00D04D17" w:rsidP="005B1448">
      <w:pPr>
        <w:ind w:left="360"/>
      </w:pPr>
    </w:p>
    <w:p w14:paraId="4F707BAD" w14:textId="29457F94" w:rsidR="00D04D17" w:rsidRDefault="00D04D17" w:rsidP="005B1448">
      <w:pPr>
        <w:ind w:left="360"/>
      </w:pPr>
    </w:p>
    <w:p w14:paraId="6A3C2189" w14:textId="1FDF7DA2" w:rsidR="00D04D17" w:rsidRDefault="00D04D17" w:rsidP="005B1448">
      <w:pPr>
        <w:ind w:left="360"/>
      </w:pPr>
    </w:p>
    <w:p w14:paraId="5BE362CD" w14:textId="3D524018" w:rsidR="00D04D17" w:rsidRDefault="00D04D17" w:rsidP="005B1448">
      <w:pPr>
        <w:ind w:left="360"/>
      </w:pPr>
    </w:p>
    <w:p w14:paraId="1771A898" w14:textId="4BAB406B" w:rsidR="00D04D17" w:rsidRDefault="00D04D17" w:rsidP="00D04D17">
      <w:pPr>
        <w:pStyle w:val="ListParagraph"/>
        <w:numPr>
          <w:ilvl w:val="0"/>
          <w:numId w:val="1"/>
        </w:numPr>
        <w:rPr>
          <w:b/>
          <w:bCs/>
          <w:sz w:val="28"/>
          <w:szCs w:val="28"/>
        </w:rPr>
      </w:pPr>
      <w:r w:rsidRPr="00D04D17">
        <w:rPr>
          <w:b/>
          <w:bCs/>
          <w:sz w:val="28"/>
          <w:szCs w:val="28"/>
        </w:rPr>
        <w:lastRenderedPageBreak/>
        <w:t>Reference</w:t>
      </w:r>
    </w:p>
    <w:p w14:paraId="03D3311A" w14:textId="734BAB38" w:rsidR="00D04D17" w:rsidRDefault="00D04D17" w:rsidP="00D04D17">
      <w:pPr>
        <w:ind w:left="360"/>
        <w:rPr>
          <w:b/>
          <w:bCs/>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
        <w:gridCol w:w="9661"/>
      </w:tblGrid>
      <w:tr w:rsidR="006A43E6" w14:paraId="1D1AE516" w14:textId="77777777" w:rsidTr="00926C4A">
        <w:tc>
          <w:tcPr>
            <w:tcW w:w="769" w:type="dxa"/>
          </w:tcPr>
          <w:p w14:paraId="2A54648C" w14:textId="3B630EF3" w:rsidR="006A43E6" w:rsidRPr="00926C4A" w:rsidRDefault="006A43E6" w:rsidP="00926C4A">
            <w:pPr>
              <w:jc w:val="center"/>
              <w:rPr>
                <w:sz w:val="28"/>
                <w:szCs w:val="28"/>
              </w:rPr>
            </w:pPr>
            <w:r w:rsidRPr="00926C4A">
              <w:rPr>
                <w:sz w:val="28"/>
                <w:szCs w:val="28"/>
              </w:rPr>
              <w:t>[1]</w:t>
            </w:r>
          </w:p>
        </w:tc>
        <w:tc>
          <w:tcPr>
            <w:tcW w:w="9661" w:type="dxa"/>
          </w:tcPr>
          <w:p w14:paraId="02A20809" w14:textId="315878FE" w:rsidR="006A43E6" w:rsidRPr="00926C4A" w:rsidRDefault="003132A0" w:rsidP="00D04D17">
            <w:pPr>
              <w:rPr>
                <w:sz w:val="28"/>
                <w:szCs w:val="28"/>
              </w:rPr>
            </w:pPr>
            <w:r w:rsidRPr="00926C4A">
              <w:rPr>
                <w:sz w:val="28"/>
                <w:szCs w:val="28"/>
              </w:rPr>
              <w:t>https://in.mathworks.com/help/matlab/math/choose-an-ode-solver.html</w:t>
            </w:r>
          </w:p>
        </w:tc>
      </w:tr>
      <w:tr w:rsidR="006A43E6" w14:paraId="767B393F" w14:textId="77777777" w:rsidTr="00926C4A">
        <w:tc>
          <w:tcPr>
            <w:tcW w:w="769" w:type="dxa"/>
          </w:tcPr>
          <w:p w14:paraId="2BD35017" w14:textId="1EE727A6" w:rsidR="006A43E6" w:rsidRPr="00926C4A" w:rsidRDefault="006A43E6" w:rsidP="00926C4A">
            <w:pPr>
              <w:jc w:val="center"/>
              <w:rPr>
                <w:sz w:val="28"/>
                <w:szCs w:val="28"/>
              </w:rPr>
            </w:pPr>
            <w:r w:rsidRPr="00926C4A">
              <w:rPr>
                <w:sz w:val="28"/>
                <w:szCs w:val="28"/>
              </w:rPr>
              <w:t>[2]</w:t>
            </w:r>
          </w:p>
        </w:tc>
        <w:tc>
          <w:tcPr>
            <w:tcW w:w="9661" w:type="dxa"/>
          </w:tcPr>
          <w:p w14:paraId="64B45DB1" w14:textId="66F38B57" w:rsidR="006A43E6" w:rsidRPr="00926C4A" w:rsidRDefault="003132A0" w:rsidP="00D04D17">
            <w:pPr>
              <w:rPr>
                <w:sz w:val="28"/>
                <w:szCs w:val="28"/>
              </w:rPr>
            </w:pPr>
            <w:r w:rsidRPr="00926C4A">
              <w:rPr>
                <w:sz w:val="28"/>
                <w:szCs w:val="28"/>
              </w:rPr>
              <w:t>https://in.mathworks.com/help/simulink/callback-functions.html</w:t>
            </w:r>
          </w:p>
        </w:tc>
      </w:tr>
      <w:tr w:rsidR="006A43E6" w14:paraId="3C7F64D8" w14:textId="77777777" w:rsidTr="00926C4A">
        <w:tc>
          <w:tcPr>
            <w:tcW w:w="769" w:type="dxa"/>
          </w:tcPr>
          <w:p w14:paraId="70501FF1" w14:textId="1DB21650" w:rsidR="006A43E6" w:rsidRPr="00926C4A" w:rsidRDefault="006A43E6" w:rsidP="00926C4A">
            <w:pPr>
              <w:jc w:val="center"/>
              <w:rPr>
                <w:sz w:val="28"/>
                <w:szCs w:val="28"/>
              </w:rPr>
            </w:pPr>
            <w:r w:rsidRPr="00926C4A">
              <w:rPr>
                <w:sz w:val="28"/>
                <w:szCs w:val="28"/>
              </w:rPr>
              <w:t>[3]</w:t>
            </w:r>
          </w:p>
        </w:tc>
        <w:tc>
          <w:tcPr>
            <w:tcW w:w="9661" w:type="dxa"/>
          </w:tcPr>
          <w:p w14:paraId="4CE65CB5" w14:textId="7E3CC82A" w:rsidR="006A43E6" w:rsidRPr="00926C4A" w:rsidRDefault="003132A0" w:rsidP="00D04D17">
            <w:pPr>
              <w:rPr>
                <w:sz w:val="28"/>
                <w:szCs w:val="28"/>
              </w:rPr>
            </w:pPr>
            <w:r w:rsidRPr="00926C4A">
              <w:rPr>
                <w:sz w:val="28"/>
                <w:szCs w:val="28"/>
              </w:rPr>
              <w:t>https://in.mathworks.com/help/simulink/what-is-a-matlab-function-block.html</w:t>
            </w:r>
          </w:p>
        </w:tc>
      </w:tr>
      <w:tr w:rsidR="006A43E6" w14:paraId="4755D59E" w14:textId="77777777" w:rsidTr="00926C4A">
        <w:tc>
          <w:tcPr>
            <w:tcW w:w="769" w:type="dxa"/>
          </w:tcPr>
          <w:p w14:paraId="7E4C8B2E" w14:textId="559E75A8" w:rsidR="006A43E6" w:rsidRPr="00926C4A" w:rsidRDefault="006A43E6" w:rsidP="00926C4A">
            <w:pPr>
              <w:jc w:val="center"/>
              <w:rPr>
                <w:sz w:val="28"/>
                <w:szCs w:val="28"/>
              </w:rPr>
            </w:pPr>
            <w:r w:rsidRPr="00926C4A">
              <w:rPr>
                <w:sz w:val="28"/>
                <w:szCs w:val="28"/>
              </w:rPr>
              <w:t>[4]</w:t>
            </w:r>
          </w:p>
        </w:tc>
        <w:tc>
          <w:tcPr>
            <w:tcW w:w="9661" w:type="dxa"/>
          </w:tcPr>
          <w:p w14:paraId="5984664F" w14:textId="6A838A32" w:rsidR="006A43E6" w:rsidRPr="00926C4A" w:rsidRDefault="003132A0" w:rsidP="00D04D17">
            <w:pPr>
              <w:rPr>
                <w:sz w:val="28"/>
                <w:szCs w:val="28"/>
              </w:rPr>
            </w:pPr>
            <w:r w:rsidRPr="00926C4A">
              <w:rPr>
                <w:sz w:val="28"/>
                <w:szCs w:val="28"/>
              </w:rPr>
              <w:t>https://in.mathworks.com/help/simulink/ug/choose-a-solver.html</w:t>
            </w:r>
          </w:p>
        </w:tc>
      </w:tr>
      <w:tr w:rsidR="006A43E6" w14:paraId="334442C0" w14:textId="77777777" w:rsidTr="00926C4A">
        <w:tc>
          <w:tcPr>
            <w:tcW w:w="769" w:type="dxa"/>
          </w:tcPr>
          <w:p w14:paraId="42F0DDF9" w14:textId="758F1F09" w:rsidR="006A43E6" w:rsidRPr="00926C4A" w:rsidRDefault="006A43E6" w:rsidP="00926C4A">
            <w:pPr>
              <w:jc w:val="center"/>
              <w:rPr>
                <w:sz w:val="28"/>
                <w:szCs w:val="28"/>
              </w:rPr>
            </w:pPr>
            <w:r w:rsidRPr="00926C4A">
              <w:rPr>
                <w:sz w:val="28"/>
                <w:szCs w:val="28"/>
              </w:rPr>
              <w:t>[5]</w:t>
            </w:r>
          </w:p>
        </w:tc>
        <w:tc>
          <w:tcPr>
            <w:tcW w:w="9661" w:type="dxa"/>
          </w:tcPr>
          <w:p w14:paraId="2D806F8D" w14:textId="3A0A8EC7" w:rsidR="006A43E6" w:rsidRPr="00926C4A" w:rsidRDefault="003132A0" w:rsidP="00D04D17">
            <w:pPr>
              <w:rPr>
                <w:sz w:val="28"/>
                <w:szCs w:val="28"/>
              </w:rPr>
            </w:pPr>
            <w:r w:rsidRPr="00926C4A">
              <w:rPr>
                <w:sz w:val="28"/>
                <w:szCs w:val="28"/>
              </w:rPr>
              <w:t>https://in.mathworks.com/help/simulink/ug/use-auto-solver-to-select-a-solver-1.html</w:t>
            </w:r>
          </w:p>
        </w:tc>
      </w:tr>
      <w:tr w:rsidR="006A43E6" w14:paraId="58ABF34B" w14:textId="77777777" w:rsidTr="00926C4A">
        <w:tc>
          <w:tcPr>
            <w:tcW w:w="769" w:type="dxa"/>
          </w:tcPr>
          <w:p w14:paraId="5CC18103" w14:textId="7A4E6DCE" w:rsidR="006A43E6" w:rsidRPr="00926C4A" w:rsidRDefault="006A43E6" w:rsidP="00926C4A">
            <w:pPr>
              <w:jc w:val="center"/>
              <w:rPr>
                <w:sz w:val="28"/>
                <w:szCs w:val="28"/>
              </w:rPr>
            </w:pPr>
            <w:r w:rsidRPr="00926C4A">
              <w:rPr>
                <w:sz w:val="28"/>
                <w:szCs w:val="28"/>
              </w:rPr>
              <w:t>[6]</w:t>
            </w:r>
          </w:p>
        </w:tc>
        <w:tc>
          <w:tcPr>
            <w:tcW w:w="9661" w:type="dxa"/>
          </w:tcPr>
          <w:p w14:paraId="067F31F3" w14:textId="08554914" w:rsidR="006A43E6" w:rsidRPr="00926C4A" w:rsidRDefault="003132A0" w:rsidP="00D04D17">
            <w:pPr>
              <w:rPr>
                <w:sz w:val="28"/>
                <w:szCs w:val="28"/>
              </w:rPr>
            </w:pPr>
            <w:r w:rsidRPr="00926C4A">
              <w:rPr>
                <w:sz w:val="28"/>
                <w:szCs w:val="28"/>
              </w:rPr>
              <w:t>https://in.mathworks.com/help/physmod/simscape/ug/setting-up-solvers-for-physical-models.html</w:t>
            </w:r>
          </w:p>
        </w:tc>
      </w:tr>
      <w:tr w:rsidR="006A43E6" w14:paraId="61FE507C" w14:textId="77777777" w:rsidTr="00926C4A">
        <w:tc>
          <w:tcPr>
            <w:tcW w:w="769" w:type="dxa"/>
          </w:tcPr>
          <w:p w14:paraId="57A1710A" w14:textId="3EC089F1" w:rsidR="006A43E6" w:rsidRPr="00926C4A" w:rsidRDefault="006A43E6" w:rsidP="00926C4A">
            <w:pPr>
              <w:jc w:val="center"/>
              <w:rPr>
                <w:sz w:val="28"/>
                <w:szCs w:val="28"/>
              </w:rPr>
            </w:pPr>
            <w:r w:rsidRPr="00926C4A">
              <w:rPr>
                <w:sz w:val="28"/>
                <w:szCs w:val="28"/>
              </w:rPr>
              <w:t>[7]</w:t>
            </w:r>
          </w:p>
        </w:tc>
        <w:tc>
          <w:tcPr>
            <w:tcW w:w="9661" w:type="dxa"/>
          </w:tcPr>
          <w:p w14:paraId="677A82F1" w14:textId="13A94BF5" w:rsidR="006A43E6" w:rsidRPr="00926C4A" w:rsidRDefault="00926C4A" w:rsidP="00D04D17">
            <w:pPr>
              <w:rPr>
                <w:sz w:val="28"/>
                <w:szCs w:val="28"/>
              </w:rPr>
            </w:pPr>
            <w:r w:rsidRPr="00926C4A">
              <w:rPr>
                <w:sz w:val="28"/>
                <w:szCs w:val="28"/>
              </w:rPr>
              <w:t>https://x-engineer.org/projects/anti-lock-braking-system-abs-modeling-simulation-xcos/</w:t>
            </w:r>
          </w:p>
        </w:tc>
      </w:tr>
      <w:tr w:rsidR="006A43E6" w14:paraId="14DC56B4" w14:textId="77777777" w:rsidTr="00926C4A">
        <w:tc>
          <w:tcPr>
            <w:tcW w:w="769" w:type="dxa"/>
          </w:tcPr>
          <w:p w14:paraId="74628554" w14:textId="63CFD738" w:rsidR="006A43E6" w:rsidRPr="00926C4A" w:rsidRDefault="006A43E6" w:rsidP="00926C4A">
            <w:pPr>
              <w:jc w:val="center"/>
              <w:rPr>
                <w:sz w:val="28"/>
                <w:szCs w:val="28"/>
              </w:rPr>
            </w:pPr>
            <w:r w:rsidRPr="00926C4A">
              <w:rPr>
                <w:sz w:val="28"/>
                <w:szCs w:val="28"/>
              </w:rPr>
              <w:t>[8]</w:t>
            </w:r>
          </w:p>
        </w:tc>
        <w:tc>
          <w:tcPr>
            <w:tcW w:w="9661" w:type="dxa"/>
          </w:tcPr>
          <w:p w14:paraId="02A1D105" w14:textId="1CE0253E" w:rsidR="006A43E6" w:rsidRPr="00926C4A" w:rsidRDefault="00926C4A" w:rsidP="00D04D17">
            <w:pPr>
              <w:rPr>
                <w:sz w:val="28"/>
                <w:szCs w:val="28"/>
              </w:rPr>
            </w:pPr>
            <w:r w:rsidRPr="00926C4A">
              <w:rPr>
                <w:sz w:val="28"/>
                <w:szCs w:val="28"/>
              </w:rPr>
              <w:t>https://a-lab.ee/edu/sites/default/files/ABS%20System%20Control.pdf</w:t>
            </w:r>
          </w:p>
        </w:tc>
      </w:tr>
    </w:tbl>
    <w:p w14:paraId="38F4833F" w14:textId="77777777" w:rsidR="00D04D17" w:rsidRPr="00D04D17" w:rsidRDefault="00D04D17" w:rsidP="00D04D17">
      <w:pPr>
        <w:ind w:left="360"/>
        <w:rPr>
          <w:b/>
          <w:bCs/>
          <w:sz w:val="28"/>
          <w:szCs w:val="28"/>
        </w:rPr>
      </w:pPr>
    </w:p>
    <w:sectPr w:rsidR="00D04D17" w:rsidRPr="00D04D17" w:rsidSect="0006063F">
      <w:footerReference w:type="even" r:id="rId43"/>
      <w:footerReference w:type="default" r:id="rId4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8C880" w14:textId="77777777" w:rsidR="00316AA1" w:rsidRDefault="00316AA1" w:rsidP="001205A1">
      <w:r>
        <w:separator/>
      </w:r>
    </w:p>
  </w:endnote>
  <w:endnote w:type="continuationSeparator" w:id="0">
    <w:p w14:paraId="42776389" w14:textId="77777777" w:rsidR="00316AA1" w:rsidRDefault="00316AA1"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7884697"/>
      <w:docPartObj>
        <w:docPartGallery w:val="Page Numbers (Bottom of Page)"/>
        <w:docPartUnique/>
      </w:docPartObj>
    </w:sdtPr>
    <w:sdtEndPr>
      <w:rPr>
        <w:rStyle w:val="PageNumber"/>
      </w:rPr>
    </w:sdtEndPr>
    <w:sdtContent>
      <w:p w14:paraId="17714DC2" w14:textId="77777777" w:rsidR="009808E2" w:rsidRDefault="009808E2" w:rsidP="009808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C0C2D9" w14:textId="77777777" w:rsidR="009808E2" w:rsidRDefault="009808E2"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1358343"/>
      <w:docPartObj>
        <w:docPartGallery w:val="Page Numbers (Bottom of Page)"/>
        <w:docPartUnique/>
      </w:docPartObj>
    </w:sdtPr>
    <w:sdtEndPr>
      <w:rPr>
        <w:rStyle w:val="PageNumber"/>
      </w:rPr>
    </w:sdtEndPr>
    <w:sdtContent>
      <w:p w14:paraId="4C7E20EA" w14:textId="77777777" w:rsidR="009808E2" w:rsidRDefault="009808E2" w:rsidP="009808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9808E2" w14:paraId="453E2470" w14:textId="77777777" w:rsidTr="005F4F46">
      <w:tc>
        <w:tcPr>
          <w:tcW w:w="5395" w:type="dxa"/>
        </w:tcPr>
        <w:p w14:paraId="1DC1A0A7" w14:textId="612D044E" w:rsidR="009808E2" w:rsidRPr="001205A1" w:rsidRDefault="008502C5" w:rsidP="00C66528">
          <w:pPr>
            <w:pStyle w:val="Footer"/>
          </w:pPr>
          <w:r>
            <w:rPr>
              <w:color w:val="7F7F7F" w:themeColor="text1" w:themeTint="80"/>
            </w:rPr>
            <w:t xml:space="preserve">Anti-Lock Braking System </w:t>
          </w:r>
        </w:p>
      </w:tc>
      <w:tc>
        <w:tcPr>
          <w:tcW w:w="5395" w:type="dxa"/>
        </w:tcPr>
        <w:p w14:paraId="283CF2DF" w14:textId="77777777" w:rsidR="009808E2" w:rsidRPr="001205A1" w:rsidRDefault="009808E2" w:rsidP="001205A1">
          <w:pPr>
            <w:pStyle w:val="Footer"/>
          </w:pPr>
          <w:r w:rsidRPr="001205A1">
            <w:t xml:space="preserve">   </w:t>
          </w:r>
        </w:p>
      </w:tc>
    </w:tr>
  </w:tbl>
  <w:p w14:paraId="7C08A4D7" w14:textId="77777777" w:rsidR="009808E2" w:rsidRDefault="00980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D8E97" w14:textId="77777777" w:rsidR="00316AA1" w:rsidRDefault="00316AA1" w:rsidP="001205A1">
      <w:r>
        <w:separator/>
      </w:r>
    </w:p>
  </w:footnote>
  <w:footnote w:type="continuationSeparator" w:id="0">
    <w:p w14:paraId="2AE4F54E" w14:textId="77777777" w:rsidR="00316AA1" w:rsidRDefault="00316AA1"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4D76"/>
    <w:multiLevelType w:val="multilevel"/>
    <w:tmpl w:val="B8645A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83355"/>
    <w:multiLevelType w:val="hybridMultilevel"/>
    <w:tmpl w:val="18689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2753A9"/>
    <w:multiLevelType w:val="hybridMultilevel"/>
    <w:tmpl w:val="9AB0C1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836556"/>
    <w:multiLevelType w:val="multilevel"/>
    <w:tmpl w:val="CFB4B64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84773D6"/>
    <w:multiLevelType w:val="hybridMultilevel"/>
    <w:tmpl w:val="8E9A530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AB0BA2"/>
    <w:multiLevelType w:val="hybridMultilevel"/>
    <w:tmpl w:val="470E301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DE216F"/>
    <w:multiLevelType w:val="multilevel"/>
    <w:tmpl w:val="C3E49B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AF4"/>
    <w:rsid w:val="00001C52"/>
    <w:rsid w:val="000029E9"/>
    <w:rsid w:val="0001449A"/>
    <w:rsid w:val="00024762"/>
    <w:rsid w:val="00037B54"/>
    <w:rsid w:val="00041520"/>
    <w:rsid w:val="00051495"/>
    <w:rsid w:val="00057FDA"/>
    <w:rsid w:val="0006063F"/>
    <w:rsid w:val="00062207"/>
    <w:rsid w:val="00066AAD"/>
    <w:rsid w:val="000763D4"/>
    <w:rsid w:val="00095AF4"/>
    <w:rsid w:val="000975AB"/>
    <w:rsid w:val="000C4ED1"/>
    <w:rsid w:val="000F7B73"/>
    <w:rsid w:val="001205A1"/>
    <w:rsid w:val="00122887"/>
    <w:rsid w:val="00132C53"/>
    <w:rsid w:val="00134420"/>
    <w:rsid w:val="00136350"/>
    <w:rsid w:val="0015293D"/>
    <w:rsid w:val="00154818"/>
    <w:rsid w:val="0015608F"/>
    <w:rsid w:val="001714E9"/>
    <w:rsid w:val="00216328"/>
    <w:rsid w:val="00237CB6"/>
    <w:rsid w:val="0025613D"/>
    <w:rsid w:val="002877E8"/>
    <w:rsid w:val="002960BA"/>
    <w:rsid w:val="002C2F06"/>
    <w:rsid w:val="002E7C4E"/>
    <w:rsid w:val="002F4A90"/>
    <w:rsid w:val="0031055C"/>
    <w:rsid w:val="003132A0"/>
    <w:rsid w:val="00316AA1"/>
    <w:rsid w:val="0033659D"/>
    <w:rsid w:val="003407D0"/>
    <w:rsid w:val="00352EC0"/>
    <w:rsid w:val="00361F25"/>
    <w:rsid w:val="00371EE1"/>
    <w:rsid w:val="003768D9"/>
    <w:rsid w:val="00395EF6"/>
    <w:rsid w:val="003966E4"/>
    <w:rsid w:val="003A798E"/>
    <w:rsid w:val="003B51A9"/>
    <w:rsid w:val="003C1ED5"/>
    <w:rsid w:val="003C7664"/>
    <w:rsid w:val="003D306A"/>
    <w:rsid w:val="003E3835"/>
    <w:rsid w:val="003E60CA"/>
    <w:rsid w:val="0040586C"/>
    <w:rsid w:val="0041369B"/>
    <w:rsid w:val="00413E95"/>
    <w:rsid w:val="00416149"/>
    <w:rsid w:val="00425A99"/>
    <w:rsid w:val="00431E41"/>
    <w:rsid w:val="00434296"/>
    <w:rsid w:val="00443DC2"/>
    <w:rsid w:val="00475930"/>
    <w:rsid w:val="0049033E"/>
    <w:rsid w:val="00495287"/>
    <w:rsid w:val="004A5D2F"/>
    <w:rsid w:val="004C13DE"/>
    <w:rsid w:val="004D7EB6"/>
    <w:rsid w:val="004E4F91"/>
    <w:rsid w:val="004F0044"/>
    <w:rsid w:val="004F661D"/>
    <w:rsid w:val="005177B9"/>
    <w:rsid w:val="00521A1B"/>
    <w:rsid w:val="00536D0D"/>
    <w:rsid w:val="005725CE"/>
    <w:rsid w:val="00573C88"/>
    <w:rsid w:val="00585F34"/>
    <w:rsid w:val="00593289"/>
    <w:rsid w:val="005B1448"/>
    <w:rsid w:val="005B3522"/>
    <w:rsid w:val="005C74D6"/>
    <w:rsid w:val="005D2822"/>
    <w:rsid w:val="005D7980"/>
    <w:rsid w:val="005D7E3D"/>
    <w:rsid w:val="005E6B25"/>
    <w:rsid w:val="005F4F46"/>
    <w:rsid w:val="00600F04"/>
    <w:rsid w:val="00611738"/>
    <w:rsid w:val="00614912"/>
    <w:rsid w:val="00663743"/>
    <w:rsid w:val="006A2635"/>
    <w:rsid w:val="006A43E6"/>
    <w:rsid w:val="006B3B62"/>
    <w:rsid w:val="006B48F5"/>
    <w:rsid w:val="006B5B2F"/>
    <w:rsid w:val="006B7764"/>
    <w:rsid w:val="006B7C7E"/>
    <w:rsid w:val="006C4E45"/>
    <w:rsid w:val="006C60E6"/>
    <w:rsid w:val="006D0B15"/>
    <w:rsid w:val="006F439D"/>
    <w:rsid w:val="00714C04"/>
    <w:rsid w:val="00735FA1"/>
    <w:rsid w:val="007524C7"/>
    <w:rsid w:val="00771942"/>
    <w:rsid w:val="0078370E"/>
    <w:rsid w:val="007B0740"/>
    <w:rsid w:val="007B1EE7"/>
    <w:rsid w:val="007C1BAB"/>
    <w:rsid w:val="007D658C"/>
    <w:rsid w:val="007E38C0"/>
    <w:rsid w:val="007E3C6D"/>
    <w:rsid w:val="008104FE"/>
    <w:rsid w:val="00814E6C"/>
    <w:rsid w:val="00831C51"/>
    <w:rsid w:val="008501D2"/>
    <w:rsid w:val="008502C5"/>
    <w:rsid w:val="00863B7B"/>
    <w:rsid w:val="00894C60"/>
    <w:rsid w:val="008952C8"/>
    <w:rsid w:val="008B4760"/>
    <w:rsid w:val="008D0F90"/>
    <w:rsid w:val="008D20C2"/>
    <w:rsid w:val="0090515A"/>
    <w:rsid w:val="00926C4A"/>
    <w:rsid w:val="00941F14"/>
    <w:rsid w:val="009434B4"/>
    <w:rsid w:val="00945A46"/>
    <w:rsid w:val="00945F79"/>
    <w:rsid w:val="009808E2"/>
    <w:rsid w:val="00997B39"/>
    <w:rsid w:val="009B2F2A"/>
    <w:rsid w:val="009D5048"/>
    <w:rsid w:val="00A079F8"/>
    <w:rsid w:val="00A15CF7"/>
    <w:rsid w:val="00A24793"/>
    <w:rsid w:val="00A40884"/>
    <w:rsid w:val="00A81248"/>
    <w:rsid w:val="00A853C4"/>
    <w:rsid w:val="00A9174E"/>
    <w:rsid w:val="00A92A45"/>
    <w:rsid w:val="00A97E78"/>
    <w:rsid w:val="00AA172C"/>
    <w:rsid w:val="00AA2440"/>
    <w:rsid w:val="00AB01A4"/>
    <w:rsid w:val="00AE29A1"/>
    <w:rsid w:val="00AF3B3B"/>
    <w:rsid w:val="00B102F6"/>
    <w:rsid w:val="00B126D4"/>
    <w:rsid w:val="00B16B22"/>
    <w:rsid w:val="00B234C4"/>
    <w:rsid w:val="00B321A9"/>
    <w:rsid w:val="00B3370D"/>
    <w:rsid w:val="00B42C13"/>
    <w:rsid w:val="00B714CE"/>
    <w:rsid w:val="00B753F5"/>
    <w:rsid w:val="00B84569"/>
    <w:rsid w:val="00B871EC"/>
    <w:rsid w:val="00B87720"/>
    <w:rsid w:val="00BE183E"/>
    <w:rsid w:val="00C663D6"/>
    <w:rsid w:val="00C66528"/>
    <w:rsid w:val="00C70694"/>
    <w:rsid w:val="00C73E3F"/>
    <w:rsid w:val="00C8070C"/>
    <w:rsid w:val="00C901FC"/>
    <w:rsid w:val="00C915F0"/>
    <w:rsid w:val="00CB64AE"/>
    <w:rsid w:val="00CD13F9"/>
    <w:rsid w:val="00CE3D5A"/>
    <w:rsid w:val="00D04D17"/>
    <w:rsid w:val="00D0718E"/>
    <w:rsid w:val="00D63657"/>
    <w:rsid w:val="00D7272B"/>
    <w:rsid w:val="00D83DA2"/>
    <w:rsid w:val="00D97C1A"/>
    <w:rsid w:val="00DD6719"/>
    <w:rsid w:val="00DE0971"/>
    <w:rsid w:val="00DE1571"/>
    <w:rsid w:val="00E154DB"/>
    <w:rsid w:val="00E20A17"/>
    <w:rsid w:val="00E2603B"/>
    <w:rsid w:val="00E5465E"/>
    <w:rsid w:val="00E950A8"/>
    <w:rsid w:val="00EB47DC"/>
    <w:rsid w:val="00EB48AD"/>
    <w:rsid w:val="00EB5E54"/>
    <w:rsid w:val="00EC4E75"/>
    <w:rsid w:val="00ED3700"/>
    <w:rsid w:val="00EE30A8"/>
    <w:rsid w:val="00EF41BF"/>
    <w:rsid w:val="00F32CF3"/>
    <w:rsid w:val="00F364B5"/>
    <w:rsid w:val="00F42CE1"/>
    <w:rsid w:val="00F63F50"/>
    <w:rsid w:val="00F74147"/>
    <w:rsid w:val="00F74CD3"/>
    <w:rsid w:val="00F769BA"/>
    <w:rsid w:val="00F9061D"/>
    <w:rsid w:val="00FB4B10"/>
    <w:rsid w:val="00FB65B8"/>
    <w:rsid w:val="00FC49AE"/>
    <w:rsid w:val="00FD2FC3"/>
    <w:rsid w:val="00FD47C4"/>
    <w:rsid w:val="00FF521E"/>
    <w:rsid w:val="00FF5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ACC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521A1B"/>
    <w:pPr>
      <w:ind w:left="720"/>
      <w:contextualSpacing/>
    </w:pPr>
  </w:style>
  <w:style w:type="paragraph" w:styleId="NormalWeb">
    <w:name w:val="Normal (Web)"/>
    <w:basedOn w:val="Normal"/>
    <w:uiPriority w:val="99"/>
    <w:semiHidden/>
    <w:unhideWhenUsed/>
    <w:rsid w:val="00521A1B"/>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521A1B"/>
    <w:rPr>
      <w:b/>
      <w:bCs/>
    </w:rPr>
  </w:style>
  <w:style w:type="character" w:customStyle="1" w:styleId="mi">
    <w:name w:val="mi"/>
    <w:basedOn w:val="DefaultParagraphFont"/>
    <w:rsid w:val="0033659D"/>
  </w:style>
  <w:style w:type="character" w:customStyle="1" w:styleId="mo">
    <w:name w:val="mo"/>
    <w:basedOn w:val="DefaultParagraphFont"/>
    <w:rsid w:val="0033659D"/>
  </w:style>
  <w:style w:type="character" w:customStyle="1" w:styleId="mtext">
    <w:name w:val="mtext"/>
    <w:basedOn w:val="DefaultParagraphFont"/>
    <w:rsid w:val="0033659D"/>
  </w:style>
  <w:style w:type="character" w:customStyle="1" w:styleId="mn">
    <w:name w:val="mn"/>
    <w:basedOn w:val="DefaultParagraphFont"/>
    <w:rsid w:val="0033659D"/>
  </w:style>
  <w:style w:type="character" w:styleId="Hyperlink">
    <w:name w:val="Hyperlink"/>
    <w:basedOn w:val="DefaultParagraphFont"/>
    <w:uiPriority w:val="99"/>
    <w:semiHidden/>
    <w:rsid w:val="008501D2"/>
    <w:rPr>
      <w:color w:val="0000FF" w:themeColor="hyperlink"/>
      <w:u w:val="single"/>
    </w:rPr>
  </w:style>
  <w:style w:type="character" w:styleId="UnresolvedMention">
    <w:name w:val="Unresolved Mention"/>
    <w:basedOn w:val="DefaultParagraphFont"/>
    <w:uiPriority w:val="99"/>
    <w:semiHidden/>
    <w:unhideWhenUsed/>
    <w:rsid w:val="008501D2"/>
    <w:rPr>
      <w:color w:val="605E5C"/>
      <w:shd w:val="clear" w:color="auto" w:fill="E1DFDD"/>
    </w:rPr>
  </w:style>
  <w:style w:type="character" w:styleId="FollowedHyperlink">
    <w:name w:val="FollowedHyperlink"/>
    <w:basedOn w:val="DefaultParagraphFont"/>
    <w:uiPriority w:val="99"/>
    <w:semiHidden/>
    <w:rsid w:val="00B87720"/>
    <w:rPr>
      <w:color w:val="FF00FF" w:themeColor="followedHyperlink"/>
      <w:u w:val="single"/>
    </w:rPr>
  </w:style>
  <w:style w:type="character" w:styleId="HTMLCode">
    <w:name w:val="HTML Code"/>
    <w:basedOn w:val="DefaultParagraphFont"/>
    <w:uiPriority w:val="99"/>
    <w:semiHidden/>
    <w:unhideWhenUsed/>
    <w:rsid w:val="00B234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086429">
      <w:bodyDiv w:val="1"/>
      <w:marLeft w:val="0"/>
      <w:marRight w:val="0"/>
      <w:marTop w:val="0"/>
      <w:marBottom w:val="0"/>
      <w:divBdr>
        <w:top w:val="none" w:sz="0" w:space="0" w:color="auto"/>
        <w:left w:val="none" w:sz="0" w:space="0" w:color="auto"/>
        <w:bottom w:val="none" w:sz="0" w:space="0" w:color="auto"/>
        <w:right w:val="none" w:sz="0" w:space="0" w:color="auto"/>
      </w:divBdr>
    </w:div>
    <w:div w:id="458912168">
      <w:bodyDiv w:val="1"/>
      <w:marLeft w:val="0"/>
      <w:marRight w:val="0"/>
      <w:marTop w:val="0"/>
      <w:marBottom w:val="0"/>
      <w:divBdr>
        <w:top w:val="none" w:sz="0" w:space="0" w:color="auto"/>
        <w:left w:val="none" w:sz="0" w:space="0" w:color="auto"/>
        <w:bottom w:val="none" w:sz="0" w:space="0" w:color="auto"/>
        <w:right w:val="none" w:sz="0" w:space="0" w:color="auto"/>
      </w:divBdr>
    </w:div>
    <w:div w:id="728504962">
      <w:bodyDiv w:val="1"/>
      <w:marLeft w:val="0"/>
      <w:marRight w:val="0"/>
      <w:marTop w:val="0"/>
      <w:marBottom w:val="0"/>
      <w:divBdr>
        <w:top w:val="none" w:sz="0" w:space="0" w:color="auto"/>
        <w:left w:val="none" w:sz="0" w:space="0" w:color="auto"/>
        <w:bottom w:val="none" w:sz="0" w:space="0" w:color="auto"/>
        <w:right w:val="none" w:sz="0" w:space="0" w:color="auto"/>
      </w:divBdr>
    </w:div>
    <w:div w:id="951206066">
      <w:bodyDiv w:val="1"/>
      <w:marLeft w:val="0"/>
      <w:marRight w:val="0"/>
      <w:marTop w:val="0"/>
      <w:marBottom w:val="0"/>
      <w:divBdr>
        <w:top w:val="none" w:sz="0" w:space="0" w:color="auto"/>
        <w:left w:val="none" w:sz="0" w:space="0" w:color="auto"/>
        <w:bottom w:val="none" w:sz="0" w:space="0" w:color="auto"/>
        <w:right w:val="none" w:sz="0" w:space="0" w:color="auto"/>
      </w:divBdr>
    </w:div>
    <w:div w:id="1018894115">
      <w:bodyDiv w:val="1"/>
      <w:marLeft w:val="0"/>
      <w:marRight w:val="0"/>
      <w:marTop w:val="0"/>
      <w:marBottom w:val="0"/>
      <w:divBdr>
        <w:top w:val="none" w:sz="0" w:space="0" w:color="auto"/>
        <w:left w:val="none" w:sz="0" w:space="0" w:color="auto"/>
        <w:bottom w:val="none" w:sz="0" w:space="0" w:color="auto"/>
        <w:right w:val="none" w:sz="0" w:space="0" w:color="auto"/>
      </w:divBdr>
    </w:div>
    <w:div w:id="1029724941">
      <w:bodyDiv w:val="1"/>
      <w:marLeft w:val="0"/>
      <w:marRight w:val="0"/>
      <w:marTop w:val="0"/>
      <w:marBottom w:val="0"/>
      <w:divBdr>
        <w:top w:val="none" w:sz="0" w:space="0" w:color="auto"/>
        <w:left w:val="none" w:sz="0" w:space="0" w:color="auto"/>
        <w:bottom w:val="none" w:sz="0" w:space="0" w:color="auto"/>
        <w:right w:val="none" w:sz="0" w:space="0" w:color="auto"/>
      </w:divBdr>
      <w:divsChild>
        <w:div w:id="1395009464">
          <w:marLeft w:val="0"/>
          <w:marRight w:val="0"/>
          <w:marTop w:val="240"/>
          <w:marBottom w:val="240"/>
          <w:divBdr>
            <w:top w:val="none" w:sz="0" w:space="0" w:color="auto"/>
            <w:left w:val="none" w:sz="0" w:space="0" w:color="auto"/>
            <w:bottom w:val="none" w:sz="0" w:space="0" w:color="auto"/>
            <w:right w:val="none" w:sz="0" w:space="0" w:color="auto"/>
          </w:divBdr>
        </w:div>
        <w:div w:id="1275407528">
          <w:marLeft w:val="0"/>
          <w:marRight w:val="0"/>
          <w:marTop w:val="240"/>
          <w:marBottom w:val="240"/>
          <w:divBdr>
            <w:top w:val="none" w:sz="0" w:space="0" w:color="auto"/>
            <w:left w:val="none" w:sz="0" w:space="0" w:color="auto"/>
            <w:bottom w:val="none" w:sz="0" w:space="0" w:color="auto"/>
            <w:right w:val="none" w:sz="0" w:space="0" w:color="auto"/>
          </w:divBdr>
        </w:div>
        <w:div w:id="1109006113">
          <w:marLeft w:val="0"/>
          <w:marRight w:val="0"/>
          <w:marTop w:val="240"/>
          <w:marBottom w:val="240"/>
          <w:divBdr>
            <w:top w:val="none" w:sz="0" w:space="0" w:color="auto"/>
            <w:left w:val="none" w:sz="0" w:space="0" w:color="auto"/>
            <w:bottom w:val="none" w:sz="0" w:space="0" w:color="auto"/>
            <w:right w:val="none" w:sz="0" w:space="0" w:color="auto"/>
          </w:divBdr>
        </w:div>
        <w:div w:id="1764229724">
          <w:marLeft w:val="0"/>
          <w:marRight w:val="0"/>
          <w:marTop w:val="240"/>
          <w:marBottom w:val="240"/>
          <w:divBdr>
            <w:top w:val="none" w:sz="0" w:space="0" w:color="auto"/>
            <w:left w:val="none" w:sz="0" w:space="0" w:color="auto"/>
            <w:bottom w:val="none" w:sz="0" w:space="0" w:color="auto"/>
            <w:right w:val="none" w:sz="0" w:space="0" w:color="auto"/>
          </w:divBdr>
        </w:div>
      </w:divsChild>
    </w:div>
    <w:div w:id="1099257778">
      <w:bodyDiv w:val="1"/>
      <w:marLeft w:val="0"/>
      <w:marRight w:val="0"/>
      <w:marTop w:val="0"/>
      <w:marBottom w:val="0"/>
      <w:divBdr>
        <w:top w:val="none" w:sz="0" w:space="0" w:color="auto"/>
        <w:left w:val="none" w:sz="0" w:space="0" w:color="auto"/>
        <w:bottom w:val="none" w:sz="0" w:space="0" w:color="auto"/>
        <w:right w:val="none" w:sz="0" w:space="0" w:color="auto"/>
      </w:divBdr>
    </w:div>
    <w:div w:id="1153912079">
      <w:bodyDiv w:val="1"/>
      <w:marLeft w:val="0"/>
      <w:marRight w:val="0"/>
      <w:marTop w:val="0"/>
      <w:marBottom w:val="0"/>
      <w:divBdr>
        <w:top w:val="none" w:sz="0" w:space="0" w:color="auto"/>
        <w:left w:val="none" w:sz="0" w:space="0" w:color="auto"/>
        <w:bottom w:val="none" w:sz="0" w:space="0" w:color="auto"/>
        <w:right w:val="none" w:sz="0" w:space="0" w:color="auto"/>
      </w:divBdr>
      <w:divsChild>
        <w:div w:id="522018956">
          <w:marLeft w:val="0"/>
          <w:marRight w:val="0"/>
          <w:marTop w:val="240"/>
          <w:marBottom w:val="240"/>
          <w:divBdr>
            <w:top w:val="none" w:sz="0" w:space="0" w:color="auto"/>
            <w:left w:val="none" w:sz="0" w:space="0" w:color="auto"/>
            <w:bottom w:val="none" w:sz="0" w:space="0" w:color="auto"/>
            <w:right w:val="none" w:sz="0" w:space="0" w:color="auto"/>
          </w:divBdr>
        </w:div>
        <w:div w:id="1203522176">
          <w:marLeft w:val="0"/>
          <w:marRight w:val="0"/>
          <w:marTop w:val="240"/>
          <w:marBottom w:val="240"/>
          <w:divBdr>
            <w:top w:val="none" w:sz="0" w:space="0" w:color="auto"/>
            <w:left w:val="none" w:sz="0" w:space="0" w:color="auto"/>
            <w:bottom w:val="none" w:sz="0" w:space="0" w:color="auto"/>
            <w:right w:val="none" w:sz="0" w:space="0" w:color="auto"/>
          </w:divBdr>
        </w:div>
        <w:div w:id="615674688">
          <w:marLeft w:val="0"/>
          <w:marRight w:val="0"/>
          <w:marTop w:val="240"/>
          <w:marBottom w:val="240"/>
          <w:divBdr>
            <w:top w:val="none" w:sz="0" w:space="0" w:color="auto"/>
            <w:left w:val="none" w:sz="0" w:space="0" w:color="auto"/>
            <w:bottom w:val="none" w:sz="0" w:space="0" w:color="auto"/>
            <w:right w:val="none" w:sz="0" w:space="0" w:color="auto"/>
          </w:divBdr>
        </w:div>
        <w:div w:id="322439894">
          <w:marLeft w:val="0"/>
          <w:marRight w:val="0"/>
          <w:marTop w:val="240"/>
          <w:marBottom w:val="240"/>
          <w:divBdr>
            <w:top w:val="none" w:sz="0" w:space="0" w:color="auto"/>
            <w:left w:val="none" w:sz="0" w:space="0" w:color="auto"/>
            <w:bottom w:val="none" w:sz="0" w:space="0" w:color="auto"/>
            <w:right w:val="none" w:sz="0" w:space="0" w:color="auto"/>
          </w:divBdr>
        </w:div>
        <w:div w:id="1157578488">
          <w:marLeft w:val="0"/>
          <w:marRight w:val="0"/>
          <w:marTop w:val="240"/>
          <w:marBottom w:val="240"/>
          <w:divBdr>
            <w:top w:val="none" w:sz="0" w:space="0" w:color="auto"/>
            <w:left w:val="none" w:sz="0" w:space="0" w:color="auto"/>
            <w:bottom w:val="none" w:sz="0" w:space="0" w:color="auto"/>
            <w:right w:val="none" w:sz="0" w:space="0" w:color="auto"/>
          </w:divBdr>
        </w:div>
        <w:div w:id="1072121615">
          <w:marLeft w:val="0"/>
          <w:marRight w:val="0"/>
          <w:marTop w:val="240"/>
          <w:marBottom w:val="240"/>
          <w:divBdr>
            <w:top w:val="none" w:sz="0" w:space="0" w:color="auto"/>
            <w:left w:val="none" w:sz="0" w:space="0" w:color="auto"/>
            <w:bottom w:val="none" w:sz="0" w:space="0" w:color="auto"/>
            <w:right w:val="none" w:sz="0" w:space="0" w:color="auto"/>
          </w:divBdr>
        </w:div>
        <w:div w:id="444926671">
          <w:marLeft w:val="0"/>
          <w:marRight w:val="0"/>
          <w:marTop w:val="240"/>
          <w:marBottom w:val="240"/>
          <w:divBdr>
            <w:top w:val="none" w:sz="0" w:space="0" w:color="auto"/>
            <w:left w:val="none" w:sz="0" w:space="0" w:color="auto"/>
            <w:bottom w:val="none" w:sz="0" w:space="0" w:color="auto"/>
            <w:right w:val="none" w:sz="0" w:space="0" w:color="auto"/>
          </w:divBdr>
        </w:div>
      </w:divsChild>
    </w:div>
    <w:div w:id="1540891898">
      <w:bodyDiv w:val="1"/>
      <w:marLeft w:val="0"/>
      <w:marRight w:val="0"/>
      <w:marTop w:val="0"/>
      <w:marBottom w:val="0"/>
      <w:divBdr>
        <w:top w:val="none" w:sz="0" w:space="0" w:color="auto"/>
        <w:left w:val="none" w:sz="0" w:space="0" w:color="auto"/>
        <w:bottom w:val="none" w:sz="0" w:space="0" w:color="auto"/>
        <w:right w:val="none" w:sz="0" w:space="0" w:color="auto"/>
      </w:divBdr>
    </w:div>
    <w:div w:id="1653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kar\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009C488-0CCE-4A8F-A1DE-DF5828ED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2020-12-17T07:48:00Z</dcterms:created>
  <dcterms:modified xsi:type="dcterms:W3CDTF">2020-12-20T06:52:00Z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